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D1219" w14:textId="5C20285D" w:rsidR="00797D59" w:rsidRPr="00C47A6B" w:rsidRDefault="00797D59" w:rsidP="00797D59">
      <w:pPr>
        <w:pStyle w:val="Heading2"/>
        <w:rPr>
          <w:b/>
        </w:rPr>
      </w:pPr>
      <w:r>
        <w:t>Developing with the Power BI Service</w:t>
      </w:r>
      <w:r w:rsidR="00F3352D">
        <w:t xml:space="preserve"> API</w:t>
      </w:r>
    </w:p>
    <w:p w14:paraId="6B2C0F83" w14:textId="77777777" w:rsidR="00797D59" w:rsidRDefault="00797D59" w:rsidP="00797D59">
      <w:pPr>
        <w:pStyle w:val="LabExerciseText"/>
        <w:rPr>
          <w:sz w:val="20"/>
          <w:szCs w:val="20"/>
        </w:rPr>
      </w:pPr>
      <w:r>
        <w:rPr>
          <w:b/>
          <w:sz w:val="20"/>
          <w:szCs w:val="20"/>
        </w:rPr>
        <w:t>Setup Time</w:t>
      </w:r>
      <w:r>
        <w:rPr>
          <w:sz w:val="20"/>
          <w:szCs w:val="20"/>
        </w:rPr>
        <w:t>: 60 minutes</w:t>
      </w:r>
    </w:p>
    <w:p w14:paraId="145C0AE8" w14:textId="55B7C986" w:rsidR="00797D59" w:rsidRPr="003E71C8" w:rsidRDefault="00797D59" w:rsidP="00797D59">
      <w:pPr>
        <w:pStyle w:val="LabExerciseText"/>
        <w:rPr>
          <w:sz w:val="20"/>
          <w:szCs w:val="20"/>
        </w:rPr>
      </w:pPr>
      <w:r w:rsidRPr="003E71C8">
        <w:rPr>
          <w:b/>
          <w:sz w:val="20"/>
          <w:szCs w:val="20"/>
        </w:rPr>
        <w:t>Lab Folder</w:t>
      </w:r>
      <w:r w:rsidRPr="003E71C8">
        <w:rPr>
          <w:sz w:val="20"/>
          <w:szCs w:val="20"/>
        </w:rPr>
        <w:t>: C:\Student\Modules\</w:t>
      </w:r>
      <w:r>
        <w:rPr>
          <w:sz w:val="20"/>
          <w:szCs w:val="20"/>
        </w:rPr>
        <w:t>07</w:t>
      </w:r>
      <w:r w:rsidRPr="003E71C8">
        <w:rPr>
          <w:sz w:val="20"/>
          <w:szCs w:val="20"/>
        </w:rPr>
        <w:t>_</w:t>
      </w:r>
      <w:r>
        <w:rPr>
          <w:sz w:val="20"/>
          <w:szCs w:val="20"/>
        </w:rPr>
        <w:t>PowerBiServiceApi</w:t>
      </w:r>
      <w:r w:rsidRPr="003E71C8">
        <w:rPr>
          <w:sz w:val="20"/>
          <w:szCs w:val="20"/>
        </w:rPr>
        <w:t>\Lab</w:t>
      </w:r>
    </w:p>
    <w:p w14:paraId="2A1B1291" w14:textId="1DCB8E28" w:rsidR="00797D59" w:rsidRPr="00DD2A20" w:rsidRDefault="00797D59" w:rsidP="00797D59">
      <w:pPr>
        <w:pStyle w:val="LabExerciseText"/>
        <w:rPr>
          <w:sz w:val="20"/>
          <w:szCs w:val="20"/>
        </w:rPr>
      </w:pPr>
      <w:r>
        <w:rPr>
          <w:b/>
          <w:sz w:val="20"/>
          <w:szCs w:val="20"/>
        </w:rPr>
        <w:t>Overview</w:t>
      </w:r>
      <w:r>
        <w:rPr>
          <w:sz w:val="20"/>
          <w:szCs w:val="20"/>
        </w:rPr>
        <w:t xml:space="preserve">: In this lab, you will log into an Azure AD user account that has been created for you in an Azure AD tenant shared by all students which has a domain name of </w:t>
      </w:r>
      <w:r w:rsidRPr="008343FA">
        <w:rPr>
          <w:b/>
          <w:sz w:val="20"/>
          <w:szCs w:val="20"/>
        </w:rPr>
        <w:t>powerbimvps.onmicrosoft.com</w:t>
      </w:r>
      <w:r>
        <w:rPr>
          <w:sz w:val="20"/>
          <w:szCs w:val="20"/>
        </w:rPr>
        <w:t>. Once you have logged into the Power BI service and started your 60 Power BI Pro trial, you will be able to upload PBIX files into your personal workspace and you can begin designing dashboard and reports in the browser. The lab will also step you through downloading and installing Power BI Desktop as well as publishing a Power BI Desktop project to the Power BI service. You create a new app workspace and populate it with a dataset, a report and a dashboard. In the final exercises, you will program against the Power BI Service API.</w:t>
      </w:r>
    </w:p>
    <w:p w14:paraId="343FD9BB" w14:textId="052F0B93" w:rsidR="00797D59" w:rsidRPr="00AB0146" w:rsidRDefault="003D11FD" w:rsidP="00797D59">
      <w:pPr>
        <w:pStyle w:val="Heading3"/>
      </w:pPr>
      <w:r>
        <w:t>Exercise 1</w:t>
      </w:r>
      <w:r w:rsidR="00797D59">
        <w:t>: Create a New App Workspace to Build a Custom Solution</w:t>
      </w:r>
    </w:p>
    <w:p w14:paraId="1090BCF1" w14:textId="77777777" w:rsidR="00797D59" w:rsidRDefault="00797D59" w:rsidP="00797D59">
      <w:pPr>
        <w:pStyle w:val="LabExerciseLeadIn"/>
      </w:pPr>
      <w:r>
        <w:t>In this exercise, you will create a new app workspace. After that, you will populate the workspace with datasets, reports and a dashboard just as you did in your personal workspace.</w:t>
      </w:r>
    </w:p>
    <w:p w14:paraId="1BAD3382" w14:textId="77777777" w:rsidR="00797D59" w:rsidRDefault="00797D59" w:rsidP="00797D59">
      <w:pPr>
        <w:pStyle w:val="LabStepNumbered"/>
        <w:numPr>
          <w:ilvl w:val="0"/>
          <w:numId w:val="7"/>
        </w:numPr>
      </w:pPr>
      <w:r>
        <w:t>Create a new app workspace.</w:t>
      </w:r>
    </w:p>
    <w:p w14:paraId="5E9DC06A" w14:textId="77777777" w:rsidR="00797D59" w:rsidRDefault="00797D59" w:rsidP="00797D59">
      <w:pPr>
        <w:pStyle w:val="LabStepNumberedLevel2"/>
        <w:numPr>
          <w:ilvl w:val="1"/>
          <w:numId w:val="7"/>
        </w:numPr>
      </w:pPr>
      <w:r>
        <w:t xml:space="preserve">Expand the Workspace menu in the left navigation and select the </w:t>
      </w:r>
      <w:r w:rsidRPr="00C15A8F">
        <w:rPr>
          <w:b/>
        </w:rPr>
        <w:t>Create app workspace</w:t>
      </w:r>
      <w:r>
        <w:t xml:space="preserve"> command.</w:t>
      </w:r>
    </w:p>
    <w:p w14:paraId="64EB9991" w14:textId="77777777" w:rsidR="00797D59" w:rsidRDefault="00797D59" w:rsidP="00797D59">
      <w:pPr>
        <w:pStyle w:val="LabStepScreenshotLevel2"/>
      </w:pPr>
      <w:r>
        <w:drawing>
          <wp:inline distT="0" distB="0" distL="0" distR="0" wp14:anchorId="129A44A6" wp14:editId="2DCB6602">
            <wp:extent cx="1663700" cy="913772"/>
            <wp:effectExtent l="19050" t="19050" r="12700"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9329"/>
                    <a:stretch/>
                  </pic:blipFill>
                  <pic:spPr bwMode="auto">
                    <a:xfrm>
                      <a:off x="0" y="0"/>
                      <a:ext cx="1694235" cy="93054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33351C" w14:textId="7DDB8C45" w:rsidR="00797D59" w:rsidRDefault="00797D59" w:rsidP="00797D59">
      <w:pPr>
        <w:pStyle w:val="LabStepNumberedLevel2"/>
      </w:pPr>
      <w:r>
        <w:t xml:space="preserve">Enter your name into the </w:t>
      </w:r>
      <w:r w:rsidR="00215BB3">
        <w:rPr>
          <w:b/>
        </w:rPr>
        <w:t>PBIS API Lab</w:t>
      </w:r>
      <w:r>
        <w:t xml:space="preserve"> textbox.</w:t>
      </w:r>
    </w:p>
    <w:p w14:paraId="7789606A" w14:textId="77777777" w:rsidR="00797D59" w:rsidRDefault="00797D59" w:rsidP="00797D59">
      <w:pPr>
        <w:pStyle w:val="LabStepNumberedLevel2"/>
      </w:pPr>
      <w:r>
        <w:t xml:space="preserve">Add your user account as a workspace member with </w:t>
      </w:r>
      <w:r w:rsidRPr="00C15A8F">
        <w:rPr>
          <w:b/>
        </w:rPr>
        <w:t>Admin</w:t>
      </w:r>
      <w:r>
        <w:t xml:space="preserve"> permissions.</w:t>
      </w:r>
    </w:p>
    <w:p w14:paraId="6C44BC6A" w14:textId="77777777" w:rsidR="00797D59" w:rsidRDefault="00797D59" w:rsidP="00797D59">
      <w:pPr>
        <w:pStyle w:val="LabStepNumberedLevel2"/>
      </w:pPr>
      <w:r>
        <w:t xml:space="preserve">Click </w:t>
      </w:r>
      <w:r w:rsidRPr="00C15A8F">
        <w:rPr>
          <w:b/>
        </w:rPr>
        <w:t>Save</w:t>
      </w:r>
      <w:r>
        <w:t xml:space="preserve"> to create the new app workspace.</w:t>
      </w:r>
    </w:p>
    <w:p w14:paraId="23FD1CBB" w14:textId="77777777" w:rsidR="00797D59" w:rsidRDefault="00797D59" w:rsidP="00797D59">
      <w:pPr>
        <w:pStyle w:val="LabStepScreenshotLevel2"/>
      </w:pPr>
      <w:r>
        <w:drawing>
          <wp:inline distT="0" distB="0" distL="0" distR="0" wp14:anchorId="47F389F2" wp14:editId="64FFF748">
            <wp:extent cx="1321496" cy="1737005"/>
            <wp:effectExtent l="19050" t="19050" r="12065"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7393" cy="1771044"/>
                    </a:xfrm>
                    <a:prstGeom prst="rect">
                      <a:avLst/>
                    </a:prstGeom>
                    <a:noFill/>
                    <a:ln>
                      <a:solidFill>
                        <a:schemeClr val="tx1">
                          <a:lumMod val="50000"/>
                          <a:lumOff val="50000"/>
                        </a:schemeClr>
                      </a:solidFill>
                    </a:ln>
                  </pic:spPr>
                </pic:pic>
              </a:graphicData>
            </a:graphic>
          </wp:inline>
        </w:drawing>
      </w:r>
    </w:p>
    <w:p w14:paraId="4043ECE7" w14:textId="77777777" w:rsidR="00797D59" w:rsidRDefault="00797D59" w:rsidP="00797D59">
      <w:pPr>
        <w:pStyle w:val="LabStepNumberedLevel2"/>
      </w:pPr>
      <w:r>
        <w:t>Power BI should create the new app workspace and navigate you to its welcome page as shown in the following screenshot.</w:t>
      </w:r>
    </w:p>
    <w:p w14:paraId="08E431E3" w14:textId="77777777" w:rsidR="00797D59" w:rsidRDefault="00797D59" w:rsidP="00797D59">
      <w:pPr>
        <w:pStyle w:val="LabStepScreenshotLevel2"/>
      </w:pPr>
      <w:r>
        <w:lastRenderedPageBreak/>
        <w:drawing>
          <wp:inline distT="0" distB="0" distL="0" distR="0" wp14:anchorId="4ABE7459" wp14:editId="07826974">
            <wp:extent cx="4828783" cy="1981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8108" cy="1985463"/>
                    </a:xfrm>
                    <a:prstGeom prst="rect">
                      <a:avLst/>
                    </a:prstGeom>
                    <a:noFill/>
                    <a:ln>
                      <a:noFill/>
                    </a:ln>
                  </pic:spPr>
                </pic:pic>
              </a:graphicData>
            </a:graphic>
          </wp:inline>
        </w:drawing>
      </w:r>
    </w:p>
    <w:p w14:paraId="355A8E62" w14:textId="77777777" w:rsidR="00797D59" w:rsidRDefault="00797D59" w:rsidP="00797D59">
      <w:pPr>
        <w:pStyle w:val="LabStepNumberedLevel2"/>
      </w:pPr>
      <w:r>
        <w:t xml:space="preserve">If you expand the </w:t>
      </w:r>
      <w:r w:rsidRPr="00496CD5">
        <w:rPr>
          <w:b/>
        </w:rPr>
        <w:t>Workspaces</w:t>
      </w:r>
      <w:r>
        <w:t xml:space="preserve"> menu in the left navigation, you can see it provides the Ability to move between your personal workspace and any available app workspace.</w:t>
      </w:r>
    </w:p>
    <w:p w14:paraId="6E1512ED" w14:textId="77777777" w:rsidR="00797D59" w:rsidRDefault="00797D59" w:rsidP="00797D59">
      <w:pPr>
        <w:pStyle w:val="LabStepScreenshotLevel2"/>
      </w:pPr>
      <w:r>
        <w:drawing>
          <wp:inline distT="0" distB="0" distL="0" distR="0" wp14:anchorId="311448EE" wp14:editId="723E985E">
            <wp:extent cx="2038662" cy="1263896"/>
            <wp:effectExtent l="19050" t="19050" r="1905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5">
                      <a:extLst>
                        <a:ext uri="{28A0092B-C50C-407E-A947-70E740481C1C}">
                          <a14:useLocalDpi xmlns:a14="http://schemas.microsoft.com/office/drawing/2010/main" val="0"/>
                        </a:ext>
                      </a:extLst>
                    </a:blip>
                    <a:srcRect t="36734"/>
                    <a:stretch/>
                  </pic:blipFill>
                  <pic:spPr bwMode="auto">
                    <a:xfrm>
                      <a:off x="0" y="0"/>
                      <a:ext cx="2054926" cy="127397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983F952" w14:textId="77777777" w:rsidR="00797D59" w:rsidRDefault="00797D59" w:rsidP="00797D59">
      <w:pPr>
        <w:pStyle w:val="LabStepNumberedLevel2"/>
      </w:pPr>
      <w:r>
        <w:t>Navigate you’re your personal workspace.</w:t>
      </w:r>
    </w:p>
    <w:p w14:paraId="170095EF" w14:textId="77777777" w:rsidR="00797D59" w:rsidRDefault="00797D59" w:rsidP="00797D59">
      <w:pPr>
        <w:pStyle w:val="LabStepNumberedLevel2"/>
      </w:pPr>
      <w:r>
        <w:t>Now, navigate back to your new App Workspace.</w:t>
      </w:r>
    </w:p>
    <w:p w14:paraId="0C84AED2" w14:textId="77777777" w:rsidR="00797D59" w:rsidRDefault="00797D59" w:rsidP="00797D59">
      <w:pPr>
        <w:pStyle w:val="LabStepNumbered"/>
      </w:pPr>
      <w:r>
        <w:t>Add content to your new app workspace.</w:t>
      </w:r>
    </w:p>
    <w:p w14:paraId="59335C38" w14:textId="77777777" w:rsidR="00797D59" w:rsidRDefault="00797D59" w:rsidP="00797D59">
      <w:pPr>
        <w:pStyle w:val="LabStepNumberedLevel2"/>
      </w:pPr>
      <w:r>
        <w:t xml:space="preserve">On the Welcome page of the app workspace, click the </w:t>
      </w:r>
      <w:r w:rsidRPr="00496CD5">
        <w:rPr>
          <w:b/>
        </w:rPr>
        <w:t>Get</w:t>
      </w:r>
      <w:r>
        <w:t xml:space="preserve"> button in the </w:t>
      </w:r>
      <w:r w:rsidRPr="00496CD5">
        <w:rPr>
          <w:b/>
        </w:rPr>
        <w:t>Files</w:t>
      </w:r>
      <w:r>
        <w:t xml:space="preserve"> section.</w:t>
      </w:r>
    </w:p>
    <w:p w14:paraId="2265B772" w14:textId="77777777" w:rsidR="00797D59" w:rsidRDefault="00797D59" w:rsidP="00797D59">
      <w:pPr>
        <w:pStyle w:val="LabStepScreenshotLevel2"/>
      </w:pPr>
      <w:r>
        <w:drawing>
          <wp:inline distT="0" distB="0" distL="0" distR="0" wp14:anchorId="66683A0B" wp14:editId="4787A76A">
            <wp:extent cx="2923082" cy="145206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6235" cy="1473505"/>
                    </a:xfrm>
                    <a:prstGeom prst="rect">
                      <a:avLst/>
                    </a:prstGeom>
                    <a:noFill/>
                    <a:ln>
                      <a:noFill/>
                    </a:ln>
                  </pic:spPr>
                </pic:pic>
              </a:graphicData>
            </a:graphic>
          </wp:inline>
        </w:drawing>
      </w:r>
    </w:p>
    <w:p w14:paraId="333B67DB" w14:textId="77777777" w:rsidR="00797D59" w:rsidRDefault="00797D59" w:rsidP="00797D59">
      <w:pPr>
        <w:pStyle w:val="LabStepNumberedLevel2"/>
      </w:pPr>
      <w:r>
        <w:t xml:space="preserve">On the next </w:t>
      </w:r>
      <w:proofErr w:type="gramStart"/>
      <w:r>
        <w:t>page</w:t>
      </w:r>
      <w:proofErr w:type="gramEnd"/>
      <w:r>
        <w:t xml:space="preserve"> you should see several tiles which indicate your choices for the location of the file you would like to connect to or import. Click on the tile with the caption </w:t>
      </w:r>
      <w:r>
        <w:rPr>
          <w:b/>
        </w:rPr>
        <w:t>Local File</w:t>
      </w:r>
      <w:r>
        <w:t xml:space="preserve"> and import </w:t>
      </w:r>
      <w:proofErr w:type="spellStart"/>
      <w:r w:rsidRPr="00496CD5">
        <w:rPr>
          <w:b/>
        </w:rPr>
        <w:t>Northwind</w:t>
      </w:r>
      <w:proofErr w:type="spellEnd"/>
      <w:r w:rsidRPr="00496CD5">
        <w:rPr>
          <w:b/>
        </w:rPr>
        <w:t xml:space="preserve"> </w:t>
      </w:r>
      <w:proofErr w:type="spellStart"/>
      <w:r w:rsidRPr="00496CD5">
        <w:rPr>
          <w:b/>
        </w:rPr>
        <w:t>Retro.pbix</w:t>
      </w:r>
      <w:proofErr w:type="spellEnd"/>
      <w:r>
        <w:t xml:space="preserve"> from inside your student folder.</w:t>
      </w:r>
    </w:p>
    <w:p w14:paraId="090C156D" w14:textId="77777777" w:rsidR="00797D59" w:rsidRDefault="00797D59" w:rsidP="00797D59">
      <w:pPr>
        <w:pStyle w:val="LabStepScreenshotLevel2"/>
      </w:pPr>
      <w:r>
        <w:drawing>
          <wp:inline distT="0" distB="0" distL="0" distR="0" wp14:anchorId="3A2E6B2B" wp14:editId="21D22C69">
            <wp:extent cx="2369970" cy="131913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0629" cy="1325067"/>
                    </a:xfrm>
                    <a:prstGeom prst="rect">
                      <a:avLst/>
                    </a:prstGeom>
                    <a:noFill/>
                    <a:ln>
                      <a:noFill/>
                    </a:ln>
                  </pic:spPr>
                </pic:pic>
              </a:graphicData>
            </a:graphic>
          </wp:inline>
        </w:drawing>
      </w:r>
    </w:p>
    <w:p w14:paraId="2F9EBA69" w14:textId="77777777" w:rsidR="00797D59" w:rsidRDefault="00797D59" w:rsidP="00797D59">
      <w:pPr>
        <w:pStyle w:val="LabStepNumberedLevel2"/>
      </w:pPr>
      <w:r>
        <w:lastRenderedPageBreak/>
        <w:t xml:space="preserve">Repeat the previous step to import the other PBIX project file named </w:t>
      </w:r>
      <w:r>
        <w:rPr>
          <w:b/>
        </w:rPr>
        <w:t xml:space="preserve">Wingtip Sales </w:t>
      </w:r>
      <w:proofErr w:type="spellStart"/>
      <w:r>
        <w:rPr>
          <w:b/>
        </w:rPr>
        <w:t>Analysis</w:t>
      </w:r>
      <w:r w:rsidRPr="00496CD5">
        <w:rPr>
          <w:b/>
        </w:rPr>
        <w:t>.pbix</w:t>
      </w:r>
      <w:proofErr w:type="spellEnd"/>
      <w:r>
        <w:t>.</w:t>
      </w:r>
    </w:p>
    <w:p w14:paraId="77621061" w14:textId="77777777" w:rsidR="00797D59" w:rsidRDefault="00797D59" w:rsidP="00797D59">
      <w:pPr>
        <w:pStyle w:val="LabStepNumberedLevel2"/>
      </w:pPr>
      <w:r>
        <w:t>You should be able to verify that your app workspace now contains two datasets.</w:t>
      </w:r>
    </w:p>
    <w:p w14:paraId="081B48F6" w14:textId="77777777" w:rsidR="00797D59" w:rsidRDefault="00797D59" w:rsidP="00797D59">
      <w:pPr>
        <w:pStyle w:val="LabStepScreenshotLevel2"/>
      </w:pPr>
      <w:r>
        <w:drawing>
          <wp:inline distT="0" distB="0" distL="0" distR="0" wp14:anchorId="16FE7F2E" wp14:editId="3C61C2AE">
            <wp:extent cx="3898172" cy="1014608"/>
            <wp:effectExtent l="19050" t="19050" r="26670"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5369" cy="1026892"/>
                    </a:xfrm>
                    <a:prstGeom prst="rect">
                      <a:avLst/>
                    </a:prstGeom>
                    <a:noFill/>
                    <a:ln>
                      <a:solidFill>
                        <a:schemeClr val="tx1">
                          <a:lumMod val="50000"/>
                          <a:lumOff val="50000"/>
                        </a:schemeClr>
                      </a:solidFill>
                    </a:ln>
                  </pic:spPr>
                </pic:pic>
              </a:graphicData>
            </a:graphic>
          </wp:inline>
        </w:drawing>
      </w:r>
    </w:p>
    <w:p w14:paraId="19CAB240" w14:textId="77777777" w:rsidR="00797D59" w:rsidRDefault="00797D59" w:rsidP="00797D59">
      <w:pPr>
        <w:pStyle w:val="LabStepNumberedLevel2"/>
      </w:pPr>
      <w:r>
        <w:t>Delete any dashboard that was created when your imported the two PBIX project files.</w:t>
      </w:r>
    </w:p>
    <w:p w14:paraId="10251386" w14:textId="77777777" w:rsidR="00797D59" w:rsidRDefault="00797D59" w:rsidP="00797D59">
      <w:pPr>
        <w:pStyle w:val="LabStepScreenshotLevel2"/>
      </w:pPr>
      <w:r>
        <w:drawing>
          <wp:inline distT="0" distB="0" distL="0" distR="0" wp14:anchorId="0D76652E" wp14:editId="121452A1">
            <wp:extent cx="4255188" cy="999345"/>
            <wp:effectExtent l="19050" t="19050" r="12065" b="107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075" cy="1018576"/>
                    </a:xfrm>
                    <a:prstGeom prst="rect">
                      <a:avLst/>
                    </a:prstGeom>
                    <a:noFill/>
                    <a:ln>
                      <a:solidFill>
                        <a:schemeClr val="tx1">
                          <a:lumMod val="50000"/>
                          <a:lumOff val="50000"/>
                        </a:schemeClr>
                      </a:solidFill>
                    </a:ln>
                  </pic:spPr>
                </pic:pic>
              </a:graphicData>
            </a:graphic>
          </wp:inline>
        </w:drawing>
      </w:r>
    </w:p>
    <w:p w14:paraId="796AC016" w14:textId="77777777" w:rsidR="00797D59" w:rsidRDefault="00797D59" w:rsidP="00797D59">
      <w:pPr>
        <w:pStyle w:val="LabStepNumberedLevel2"/>
      </w:pPr>
      <w:r>
        <w:t xml:space="preserve">Switch to </w:t>
      </w:r>
      <w:r w:rsidRPr="00632A68">
        <w:rPr>
          <w:b/>
        </w:rPr>
        <w:t>Reports</w:t>
      </w:r>
      <w:r>
        <w:t xml:space="preserve"> view and open the report named </w:t>
      </w:r>
      <w:r w:rsidRPr="00632A68">
        <w:rPr>
          <w:b/>
        </w:rPr>
        <w:t>Wingtip Sales Analysis</w:t>
      </w:r>
      <w:r>
        <w:t>.</w:t>
      </w:r>
    </w:p>
    <w:p w14:paraId="0F5805FB" w14:textId="77777777" w:rsidR="00797D59" w:rsidRDefault="00797D59" w:rsidP="00797D59">
      <w:pPr>
        <w:pStyle w:val="LabStepScreenshotLevel2"/>
      </w:pPr>
      <w:r>
        <w:drawing>
          <wp:inline distT="0" distB="0" distL="0" distR="0" wp14:anchorId="30B2B7D1" wp14:editId="534291C9">
            <wp:extent cx="2413416" cy="1234821"/>
            <wp:effectExtent l="19050" t="19050" r="25400"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5520" cy="1241014"/>
                    </a:xfrm>
                    <a:prstGeom prst="rect">
                      <a:avLst/>
                    </a:prstGeom>
                    <a:noFill/>
                    <a:ln>
                      <a:solidFill>
                        <a:schemeClr val="tx1">
                          <a:lumMod val="50000"/>
                          <a:lumOff val="50000"/>
                        </a:schemeClr>
                      </a:solidFill>
                    </a:ln>
                  </pic:spPr>
                </pic:pic>
              </a:graphicData>
            </a:graphic>
          </wp:inline>
        </w:drawing>
      </w:r>
    </w:p>
    <w:p w14:paraId="3EEA1692" w14:textId="77777777" w:rsidR="00797D59" w:rsidRDefault="00797D59" w:rsidP="00797D59">
      <w:pPr>
        <w:pStyle w:val="LabStepNumberedLevel2"/>
      </w:pPr>
      <w:r>
        <w:t xml:space="preserve">Just as you did back in lab exercise 3, create a new dashboard named </w:t>
      </w:r>
      <w:r w:rsidRPr="00632A68">
        <w:rPr>
          <w:b/>
        </w:rPr>
        <w:t>Wingtip Sales Analysis</w:t>
      </w:r>
      <w:r>
        <w:t xml:space="preserve"> by pinning visuals from the report named </w:t>
      </w:r>
      <w:r w:rsidRPr="00632A68">
        <w:rPr>
          <w:b/>
        </w:rPr>
        <w:t>Wingtip Sales Analysis</w:t>
      </w:r>
      <w:r>
        <w:t>.</w:t>
      </w:r>
    </w:p>
    <w:p w14:paraId="3570B535" w14:textId="77777777" w:rsidR="00797D59" w:rsidRDefault="00797D59" w:rsidP="00797D59">
      <w:pPr>
        <w:pStyle w:val="LabStepScreenshotLevel2"/>
      </w:pPr>
      <w:r>
        <w:drawing>
          <wp:inline distT="0" distB="0" distL="0" distR="0" wp14:anchorId="3BDFA316" wp14:editId="0D805F62">
            <wp:extent cx="2438400" cy="1323241"/>
            <wp:effectExtent l="19050" t="19050" r="19050" b="107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5204" cy="1337787"/>
                    </a:xfrm>
                    <a:prstGeom prst="rect">
                      <a:avLst/>
                    </a:prstGeom>
                    <a:noFill/>
                    <a:ln>
                      <a:solidFill>
                        <a:schemeClr val="tx1">
                          <a:lumMod val="50000"/>
                          <a:lumOff val="50000"/>
                        </a:schemeClr>
                      </a:solidFill>
                    </a:ln>
                  </pic:spPr>
                </pic:pic>
              </a:graphicData>
            </a:graphic>
          </wp:inline>
        </w:drawing>
      </w:r>
    </w:p>
    <w:p w14:paraId="3FE487BF" w14:textId="77777777" w:rsidR="00797D59" w:rsidRDefault="00797D59" w:rsidP="00797D59">
      <w:pPr>
        <w:pStyle w:val="LabStepNumberedLevel2"/>
      </w:pPr>
      <w:r>
        <w:t>Add several titles to the dashboard until it resembles the dashboard shown in the following screenshot.</w:t>
      </w:r>
    </w:p>
    <w:p w14:paraId="3D388DE4" w14:textId="77777777" w:rsidR="00797D59" w:rsidRDefault="00797D59" w:rsidP="00797D59">
      <w:pPr>
        <w:pStyle w:val="LabStepScreenshotLevel2"/>
      </w:pPr>
      <w:r>
        <w:drawing>
          <wp:inline distT="0" distB="0" distL="0" distR="0" wp14:anchorId="10D7E4A8" wp14:editId="456BC165">
            <wp:extent cx="3291840" cy="1298448"/>
            <wp:effectExtent l="19050" t="19050" r="22860" b="1651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1840" cy="1298448"/>
                    </a:xfrm>
                    <a:prstGeom prst="rect">
                      <a:avLst/>
                    </a:prstGeom>
                    <a:noFill/>
                    <a:ln>
                      <a:solidFill>
                        <a:schemeClr val="tx1">
                          <a:lumMod val="50000"/>
                          <a:lumOff val="50000"/>
                        </a:schemeClr>
                      </a:solidFill>
                    </a:ln>
                  </pic:spPr>
                </pic:pic>
              </a:graphicData>
            </a:graphic>
          </wp:inline>
        </w:drawing>
      </w:r>
    </w:p>
    <w:p w14:paraId="5B4298ED" w14:textId="46CBC1E3" w:rsidR="003D11FD" w:rsidRDefault="003D11FD" w:rsidP="003D11FD">
      <w:pPr>
        <w:pStyle w:val="Heading3"/>
      </w:pPr>
      <w:r>
        <w:lastRenderedPageBreak/>
        <w:t xml:space="preserve">Exercise 2: Publish a Project with </w:t>
      </w:r>
      <w:r w:rsidRPr="00F34260">
        <w:t>Power BI Desktop</w:t>
      </w:r>
    </w:p>
    <w:p w14:paraId="24F1AFA4" w14:textId="77777777" w:rsidR="003D11FD" w:rsidRDefault="003D11FD" w:rsidP="003D11FD">
      <w:pPr>
        <w:pStyle w:val="LabExerciseLeadIn"/>
      </w:pPr>
      <w:r>
        <w:t>In this lab exercise you will open and publish a PBIX project using Power BI Desktop. Keep in mind that neither this lab nor this workshop has been designed to teach you much about the details involved with designing queries and building data models with Power BI Desktop. It’s assumed that you already have these skills or you will learn how to design datasets and reports with Power BI Desktop outside of this workshop. The purpose of this lab exercise is for you to see how the publish datasets and reports created with Power BI Desktop into workspaces running in the Power BI service.</w:t>
      </w:r>
    </w:p>
    <w:p w14:paraId="66EBDD80" w14:textId="77777777" w:rsidR="003D11FD" w:rsidRDefault="003D11FD" w:rsidP="003D11FD">
      <w:pPr>
        <w:pStyle w:val="LabStepNumbered"/>
        <w:numPr>
          <w:ilvl w:val="0"/>
          <w:numId w:val="7"/>
        </w:numPr>
      </w:pPr>
      <w:r>
        <w:t>Launch Power BI Desktop if it’s not already running.</w:t>
      </w:r>
    </w:p>
    <w:p w14:paraId="019D56D0" w14:textId="77777777" w:rsidR="003D11FD" w:rsidRDefault="003D11FD" w:rsidP="003D11FD">
      <w:pPr>
        <w:pStyle w:val="LabStepNumbered"/>
        <w:numPr>
          <w:ilvl w:val="0"/>
          <w:numId w:val="7"/>
        </w:numPr>
      </w:pPr>
      <w:r>
        <w:t xml:space="preserve">Open the PBIX project file named </w:t>
      </w:r>
      <w:proofErr w:type="spellStart"/>
      <w:r w:rsidRPr="00B1565A">
        <w:rPr>
          <w:b/>
        </w:rPr>
        <w:t>Northwind</w:t>
      </w:r>
      <w:proofErr w:type="spellEnd"/>
      <w:r w:rsidRPr="00B1565A">
        <w:rPr>
          <w:b/>
        </w:rPr>
        <w:t xml:space="preserve"> </w:t>
      </w:r>
      <w:proofErr w:type="spellStart"/>
      <w:r w:rsidRPr="00B1565A">
        <w:rPr>
          <w:b/>
        </w:rPr>
        <w:t>Retro.pbix</w:t>
      </w:r>
      <w:proofErr w:type="spellEnd"/>
      <w:r>
        <w:t>.</w:t>
      </w:r>
    </w:p>
    <w:p w14:paraId="0C181ED7" w14:textId="77777777" w:rsidR="003D11FD" w:rsidRDefault="003D11FD" w:rsidP="003D11FD">
      <w:pPr>
        <w:pStyle w:val="LabStepNumberedLevel2"/>
        <w:numPr>
          <w:ilvl w:val="1"/>
          <w:numId w:val="7"/>
        </w:numPr>
      </w:pPr>
      <w:r>
        <w:t xml:space="preserve">Select the </w:t>
      </w:r>
      <w:r w:rsidRPr="00B1565A">
        <w:rPr>
          <w:b/>
        </w:rPr>
        <w:t>File &gt; Open</w:t>
      </w:r>
      <w:r>
        <w:t xml:space="preserve"> command.</w:t>
      </w:r>
    </w:p>
    <w:p w14:paraId="1463D734" w14:textId="77777777" w:rsidR="003D11FD" w:rsidRDefault="003D11FD" w:rsidP="003D11FD">
      <w:pPr>
        <w:pStyle w:val="LabStepScreenshotLevel2"/>
      </w:pPr>
      <w:r>
        <w:drawing>
          <wp:inline distT="0" distB="0" distL="0" distR="0" wp14:anchorId="12796CE9" wp14:editId="5753DA92">
            <wp:extent cx="2073058" cy="1135246"/>
            <wp:effectExtent l="19050" t="19050" r="2286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5350" cy="1141977"/>
                    </a:xfrm>
                    <a:prstGeom prst="rect">
                      <a:avLst/>
                    </a:prstGeom>
                    <a:noFill/>
                    <a:ln>
                      <a:solidFill>
                        <a:schemeClr val="tx1">
                          <a:lumMod val="50000"/>
                          <a:lumOff val="50000"/>
                        </a:schemeClr>
                      </a:solidFill>
                    </a:ln>
                  </pic:spPr>
                </pic:pic>
              </a:graphicData>
            </a:graphic>
          </wp:inline>
        </w:drawing>
      </w:r>
    </w:p>
    <w:p w14:paraId="5543B49A" w14:textId="77777777" w:rsidR="003D11FD" w:rsidRDefault="003D11FD" w:rsidP="003D11FD">
      <w:pPr>
        <w:pStyle w:val="LabStepNumberedLevel2"/>
      </w:pPr>
      <w:r>
        <w:t xml:space="preserve">In the </w:t>
      </w:r>
      <w:r w:rsidRPr="00B1565A">
        <w:rPr>
          <w:b/>
        </w:rPr>
        <w:t>Open</w:t>
      </w:r>
      <w:r>
        <w:t xml:space="preserve"> dialog, navigate to the folder at </w:t>
      </w:r>
      <w:r w:rsidRPr="00B1565A">
        <w:rPr>
          <w:b/>
        </w:rPr>
        <w:t>C:\Student\PBIX</w:t>
      </w:r>
      <w:r>
        <w:t xml:space="preserve"> and double-click </w:t>
      </w:r>
      <w:proofErr w:type="spellStart"/>
      <w:r w:rsidRPr="00B1565A">
        <w:rPr>
          <w:b/>
        </w:rPr>
        <w:t>Northwind</w:t>
      </w:r>
      <w:proofErr w:type="spellEnd"/>
      <w:r w:rsidRPr="00B1565A">
        <w:rPr>
          <w:b/>
        </w:rPr>
        <w:t xml:space="preserve"> </w:t>
      </w:r>
      <w:proofErr w:type="spellStart"/>
      <w:r w:rsidRPr="00B1565A">
        <w:rPr>
          <w:b/>
        </w:rPr>
        <w:t>Retro.pbix</w:t>
      </w:r>
      <w:proofErr w:type="spellEnd"/>
      <w:r>
        <w:t>.</w:t>
      </w:r>
    </w:p>
    <w:p w14:paraId="21745DD0" w14:textId="77777777" w:rsidR="003D11FD" w:rsidRDefault="003D11FD" w:rsidP="003D11FD">
      <w:pPr>
        <w:pStyle w:val="LabStepScreenshotLevel2"/>
      </w:pPr>
      <w:r>
        <w:drawing>
          <wp:inline distT="0" distB="0" distL="0" distR="0" wp14:anchorId="46F4E828" wp14:editId="3C7B2D8F">
            <wp:extent cx="3575028" cy="1728592"/>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7583" cy="1744333"/>
                    </a:xfrm>
                    <a:prstGeom prst="rect">
                      <a:avLst/>
                    </a:prstGeom>
                  </pic:spPr>
                </pic:pic>
              </a:graphicData>
            </a:graphic>
          </wp:inline>
        </w:drawing>
      </w:r>
    </w:p>
    <w:p w14:paraId="083FB8E7" w14:textId="77777777" w:rsidR="003D11FD" w:rsidRDefault="003D11FD" w:rsidP="003D11FD">
      <w:pPr>
        <w:pStyle w:val="LabStepNumbered"/>
      </w:pPr>
      <w:r>
        <w:t xml:space="preserve">Review the contents of the </w:t>
      </w:r>
      <w:proofErr w:type="spellStart"/>
      <w:r w:rsidRPr="0029768B">
        <w:rPr>
          <w:b/>
        </w:rPr>
        <w:t>Northwind</w:t>
      </w:r>
      <w:proofErr w:type="spellEnd"/>
      <w:r w:rsidRPr="0029768B">
        <w:rPr>
          <w:b/>
        </w:rPr>
        <w:t xml:space="preserve"> Retro</w:t>
      </w:r>
      <w:r>
        <w:t xml:space="preserve"> project.</w:t>
      </w:r>
    </w:p>
    <w:p w14:paraId="0FA51C36" w14:textId="77777777" w:rsidR="003D11FD" w:rsidRDefault="003D11FD" w:rsidP="003D11FD">
      <w:pPr>
        <w:pStyle w:val="LabStepNumberedLevel2"/>
      </w:pPr>
      <w:r>
        <w:t xml:space="preserve">When the </w:t>
      </w:r>
      <w:proofErr w:type="spellStart"/>
      <w:r w:rsidRPr="0029768B">
        <w:rPr>
          <w:b/>
        </w:rPr>
        <w:t>Northwind</w:t>
      </w:r>
      <w:proofErr w:type="spellEnd"/>
      <w:r w:rsidRPr="0029768B">
        <w:rPr>
          <w:b/>
        </w:rPr>
        <w:t xml:space="preserve"> </w:t>
      </w:r>
      <w:proofErr w:type="spellStart"/>
      <w:r w:rsidRPr="0029768B">
        <w:rPr>
          <w:b/>
        </w:rPr>
        <w:t>Retro.pbix</w:t>
      </w:r>
      <w:proofErr w:type="spellEnd"/>
      <w:r>
        <w:t xml:space="preserve"> project opens, Power BI Desktop displays it in Report view.</w:t>
      </w:r>
    </w:p>
    <w:p w14:paraId="4C37F020" w14:textId="77777777" w:rsidR="003D11FD" w:rsidRDefault="003D11FD" w:rsidP="003D11FD">
      <w:pPr>
        <w:pStyle w:val="LabStepScreenshotLevel2"/>
      </w:pPr>
      <w:r>
        <w:drawing>
          <wp:inline distT="0" distB="0" distL="0" distR="0" wp14:anchorId="5C8F976C" wp14:editId="0BB0E739">
            <wp:extent cx="3683000" cy="26336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1869" cy="2675780"/>
                    </a:xfrm>
                    <a:prstGeom prst="rect">
                      <a:avLst/>
                    </a:prstGeom>
                  </pic:spPr>
                </pic:pic>
              </a:graphicData>
            </a:graphic>
          </wp:inline>
        </w:drawing>
      </w:r>
    </w:p>
    <w:p w14:paraId="1903D16C" w14:textId="77777777" w:rsidR="003D11FD" w:rsidRDefault="003D11FD" w:rsidP="003D11FD">
      <w:pPr>
        <w:pStyle w:val="LabStepNumberedLevel2"/>
      </w:pPr>
      <w:r>
        <w:lastRenderedPageBreak/>
        <w:t>Inspect all the pages in the report by navigating using the tabbed page navigation at the bottom of the report.</w:t>
      </w:r>
    </w:p>
    <w:p w14:paraId="4285CEE3" w14:textId="77777777" w:rsidR="003D11FD" w:rsidRDefault="003D11FD" w:rsidP="003D11FD">
      <w:pPr>
        <w:pStyle w:val="LabStepNumberedLevel2"/>
      </w:pPr>
      <w:r>
        <w:t xml:space="preserve">Locate the </w:t>
      </w:r>
      <w:r w:rsidRPr="00B1565A">
        <w:rPr>
          <w:b/>
        </w:rPr>
        <w:t>Fields</w:t>
      </w:r>
      <w:r>
        <w:t xml:space="preserve"> list on the right-hand side of Report view in the main Power BI Desktop window. </w:t>
      </w:r>
    </w:p>
    <w:p w14:paraId="225EAC37" w14:textId="77777777" w:rsidR="003D11FD" w:rsidRDefault="003D11FD" w:rsidP="003D11FD">
      <w:pPr>
        <w:pStyle w:val="LabStepNumberedLevel2"/>
      </w:pPr>
      <w:r>
        <w:t xml:space="preserve">You should see four tables named </w:t>
      </w:r>
      <w:r w:rsidRPr="00B1565A">
        <w:rPr>
          <w:b/>
        </w:rPr>
        <w:t>Sales</w:t>
      </w:r>
      <w:r>
        <w:t xml:space="preserve">, </w:t>
      </w:r>
      <w:r w:rsidRPr="00B1565A">
        <w:rPr>
          <w:b/>
        </w:rPr>
        <w:t>Calendar</w:t>
      </w:r>
      <w:r>
        <w:t xml:space="preserve">, </w:t>
      </w:r>
      <w:r w:rsidRPr="00B1565A">
        <w:rPr>
          <w:b/>
        </w:rPr>
        <w:t>Customers</w:t>
      </w:r>
      <w:r>
        <w:t xml:space="preserve"> and </w:t>
      </w:r>
      <w:r w:rsidRPr="00B1565A">
        <w:rPr>
          <w:b/>
        </w:rPr>
        <w:t>Products</w:t>
      </w:r>
      <w:r>
        <w:t xml:space="preserve">. </w:t>
      </w:r>
    </w:p>
    <w:p w14:paraId="250173FA" w14:textId="77777777" w:rsidR="003D11FD" w:rsidRDefault="003D11FD" w:rsidP="003D11FD">
      <w:pPr>
        <w:pStyle w:val="LabStepScreenshotLevel2"/>
      </w:pPr>
      <w:r>
        <w:drawing>
          <wp:inline distT="0" distB="0" distL="0" distR="0" wp14:anchorId="1CA33925" wp14:editId="3CD40633">
            <wp:extent cx="1412572" cy="1734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799" t="23044" b="47413"/>
                    <a:stretch/>
                  </pic:blipFill>
                  <pic:spPr bwMode="auto">
                    <a:xfrm>
                      <a:off x="0" y="0"/>
                      <a:ext cx="1463643" cy="1797578"/>
                    </a:xfrm>
                    <a:prstGeom prst="rect">
                      <a:avLst/>
                    </a:prstGeom>
                    <a:ln>
                      <a:noFill/>
                    </a:ln>
                    <a:extLst>
                      <a:ext uri="{53640926-AAD7-44D8-BBD7-CCE9431645EC}">
                        <a14:shadowObscured xmlns:a14="http://schemas.microsoft.com/office/drawing/2010/main"/>
                      </a:ext>
                    </a:extLst>
                  </pic:spPr>
                </pic:pic>
              </a:graphicData>
            </a:graphic>
          </wp:inline>
        </w:drawing>
      </w:r>
    </w:p>
    <w:p w14:paraId="43CB07ED" w14:textId="77777777" w:rsidR="003D11FD" w:rsidRDefault="003D11FD" w:rsidP="003D11FD">
      <w:pPr>
        <w:pStyle w:val="LabStepNumberedLevel2"/>
      </w:pPr>
      <w:r>
        <w:t xml:space="preserve">Expand each of the tables to in the </w:t>
      </w:r>
      <w:r w:rsidRPr="00B1565A">
        <w:rPr>
          <w:b/>
        </w:rPr>
        <w:t>Fields</w:t>
      </w:r>
      <w:r>
        <w:t xml:space="preserve"> list to see what fields are inside each table.</w:t>
      </w:r>
    </w:p>
    <w:p w14:paraId="5EFBDB39" w14:textId="77777777" w:rsidR="003D11FD" w:rsidRDefault="003D11FD" w:rsidP="003D11FD">
      <w:pPr>
        <w:pStyle w:val="LabStepScreenshotLevel2"/>
      </w:pPr>
      <w:r>
        <w:drawing>
          <wp:inline distT="0" distB="0" distL="0" distR="0" wp14:anchorId="2CFEB07D" wp14:editId="41C57CB5">
            <wp:extent cx="1984386" cy="246762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2855" cy="2478158"/>
                    </a:xfrm>
                    <a:prstGeom prst="rect">
                      <a:avLst/>
                    </a:prstGeom>
                    <a:noFill/>
                    <a:ln>
                      <a:noFill/>
                    </a:ln>
                  </pic:spPr>
                </pic:pic>
              </a:graphicData>
            </a:graphic>
          </wp:inline>
        </w:drawing>
      </w:r>
    </w:p>
    <w:p w14:paraId="7F160886" w14:textId="77777777" w:rsidR="003D11FD" w:rsidRDefault="003D11FD" w:rsidP="003D11FD">
      <w:pPr>
        <w:pStyle w:val="LabStepNumberedLevel2"/>
      </w:pPr>
      <w:r>
        <w:t xml:space="preserve">Switch the project into </w:t>
      </w:r>
      <w:r w:rsidRPr="0029768B">
        <w:rPr>
          <w:b/>
        </w:rPr>
        <w:t>Data view</w:t>
      </w:r>
      <w:r>
        <w:t xml:space="preserve"> and inspect the data in each of the four tables.</w:t>
      </w:r>
    </w:p>
    <w:p w14:paraId="0B51EF53" w14:textId="77777777" w:rsidR="003D11FD" w:rsidRDefault="003D11FD" w:rsidP="003D11FD">
      <w:pPr>
        <w:pStyle w:val="LabStepScreenshotLevel2"/>
      </w:pPr>
      <w:r>
        <w:drawing>
          <wp:inline distT="0" distB="0" distL="0" distR="0" wp14:anchorId="504E08AA" wp14:editId="5CAF4496">
            <wp:extent cx="4877954" cy="1841326"/>
            <wp:effectExtent l="19050" t="19050" r="1841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21795" cy="1857875"/>
                    </a:xfrm>
                    <a:prstGeom prst="rect">
                      <a:avLst/>
                    </a:prstGeom>
                    <a:noFill/>
                    <a:ln>
                      <a:solidFill>
                        <a:schemeClr val="tx1">
                          <a:lumMod val="50000"/>
                          <a:lumOff val="50000"/>
                        </a:schemeClr>
                      </a:solidFill>
                    </a:ln>
                  </pic:spPr>
                </pic:pic>
              </a:graphicData>
            </a:graphic>
          </wp:inline>
        </w:drawing>
      </w:r>
    </w:p>
    <w:p w14:paraId="6156F354" w14:textId="77777777" w:rsidR="003D11FD" w:rsidRDefault="003D11FD" w:rsidP="003D11FD">
      <w:pPr>
        <w:pStyle w:val="LabStepNumberedLevel2"/>
      </w:pPr>
      <w:r>
        <w:t xml:space="preserve">Switch the project into </w:t>
      </w:r>
      <w:r>
        <w:rPr>
          <w:b/>
        </w:rPr>
        <w:t xml:space="preserve">Relationship </w:t>
      </w:r>
      <w:r w:rsidRPr="0029768B">
        <w:rPr>
          <w:b/>
        </w:rPr>
        <w:t>view</w:t>
      </w:r>
      <w:r>
        <w:t xml:space="preserve"> to get a high-level picture of the project’s data model.</w:t>
      </w:r>
    </w:p>
    <w:p w14:paraId="5FC1D5D9" w14:textId="77777777" w:rsidR="003D11FD" w:rsidRDefault="003D11FD" w:rsidP="003D11FD">
      <w:pPr>
        <w:pStyle w:val="LabStepScreenshotLevel2"/>
      </w:pPr>
      <w:r>
        <w:lastRenderedPageBreak/>
        <w:drawing>
          <wp:inline distT="0" distB="0" distL="0" distR="0" wp14:anchorId="4AE71EBC" wp14:editId="1F92EFE2">
            <wp:extent cx="5089905" cy="262420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9391" cy="2634248"/>
                    </a:xfrm>
                    <a:prstGeom prst="rect">
                      <a:avLst/>
                    </a:prstGeom>
                    <a:noFill/>
                    <a:ln>
                      <a:noFill/>
                    </a:ln>
                  </pic:spPr>
                </pic:pic>
              </a:graphicData>
            </a:graphic>
          </wp:inline>
        </w:drawing>
      </w:r>
    </w:p>
    <w:p w14:paraId="2A35DB19" w14:textId="77777777" w:rsidR="003D11FD" w:rsidRDefault="003D11FD" w:rsidP="003D11FD">
      <w:pPr>
        <w:pStyle w:val="LabExerciseLeadIn"/>
      </w:pPr>
      <w:r>
        <w:t>Now it’s time to look at the queries in the project that were used to import the base tables into the project’s data model.</w:t>
      </w:r>
    </w:p>
    <w:p w14:paraId="6F230BD2" w14:textId="77777777" w:rsidR="003D11FD" w:rsidRDefault="003D11FD" w:rsidP="003D11FD">
      <w:pPr>
        <w:pStyle w:val="LabStepNumberedLevel2"/>
      </w:pPr>
      <w:r>
        <w:t xml:space="preserve">On the </w:t>
      </w:r>
      <w:r w:rsidRPr="0029768B">
        <w:rPr>
          <w:b/>
        </w:rPr>
        <w:t>Home</w:t>
      </w:r>
      <w:r>
        <w:t xml:space="preserve"> tab in the ribbon, select the </w:t>
      </w:r>
      <w:r w:rsidRPr="0029768B">
        <w:rPr>
          <w:b/>
        </w:rPr>
        <w:t>Edit Queries</w:t>
      </w:r>
      <w:r>
        <w:t xml:space="preserve"> command to open the Query Editor window.</w:t>
      </w:r>
    </w:p>
    <w:p w14:paraId="2E896AE8" w14:textId="77777777" w:rsidR="003D11FD" w:rsidRDefault="003D11FD" w:rsidP="003D11FD">
      <w:pPr>
        <w:pStyle w:val="LabStepScreenshotLevel2"/>
      </w:pPr>
      <w:r>
        <w:drawing>
          <wp:inline distT="0" distB="0" distL="0" distR="0" wp14:anchorId="630985EB" wp14:editId="7F6379E2">
            <wp:extent cx="3294345" cy="1194191"/>
            <wp:effectExtent l="19050" t="19050" r="20955"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a:extLst>
                        <a:ext uri="{28A0092B-C50C-407E-A947-70E740481C1C}">
                          <a14:useLocalDpi xmlns:a14="http://schemas.microsoft.com/office/drawing/2010/main" val="0"/>
                        </a:ext>
                      </a:extLst>
                    </a:blip>
                    <a:srcRect t="13507"/>
                    <a:stretch/>
                  </pic:blipFill>
                  <pic:spPr bwMode="auto">
                    <a:xfrm>
                      <a:off x="0" y="0"/>
                      <a:ext cx="3322335" cy="120433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8D7043F" w14:textId="77777777" w:rsidR="003D11FD" w:rsidRDefault="003D11FD" w:rsidP="003D11FD">
      <w:pPr>
        <w:pStyle w:val="LabStepNumberedLevel2"/>
      </w:pPr>
      <w:r>
        <w:t xml:space="preserve">In the Query Editor window, examine the queries listed in the </w:t>
      </w:r>
      <w:r w:rsidRPr="00922F1F">
        <w:rPr>
          <w:b/>
        </w:rPr>
        <w:t>Queries</w:t>
      </w:r>
      <w:r>
        <w:t xml:space="preserve"> list on the left.</w:t>
      </w:r>
    </w:p>
    <w:p w14:paraId="1BCAC70C" w14:textId="77777777" w:rsidR="003D11FD" w:rsidRDefault="003D11FD" w:rsidP="003D11FD">
      <w:pPr>
        <w:pStyle w:val="LabStepScreenshotLevel2"/>
      </w:pPr>
      <w:r>
        <w:drawing>
          <wp:inline distT="0" distB="0" distL="0" distR="0" wp14:anchorId="2647DA6D" wp14:editId="2D933CE0">
            <wp:extent cx="4489050" cy="2029217"/>
            <wp:effectExtent l="19050" t="19050" r="2603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4432" cy="2045211"/>
                    </a:xfrm>
                    <a:prstGeom prst="rect">
                      <a:avLst/>
                    </a:prstGeom>
                    <a:noFill/>
                    <a:ln>
                      <a:solidFill>
                        <a:schemeClr val="tx1">
                          <a:lumMod val="50000"/>
                          <a:lumOff val="50000"/>
                        </a:schemeClr>
                      </a:solidFill>
                    </a:ln>
                  </pic:spPr>
                </pic:pic>
              </a:graphicData>
            </a:graphic>
          </wp:inline>
        </w:drawing>
      </w:r>
    </w:p>
    <w:p w14:paraId="4D42C8E3" w14:textId="77777777" w:rsidR="003D11FD" w:rsidRDefault="003D11FD" w:rsidP="003D11FD">
      <w:pPr>
        <w:pStyle w:val="LabStepNumberedLevel2"/>
      </w:pPr>
      <w:r>
        <w:t xml:space="preserve">Select the </w:t>
      </w:r>
      <w:r w:rsidRPr="00922F1F">
        <w:rPr>
          <w:b/>
        </w:rPr>
        <w:t>Close and Apply</w:t>
      </w:r>
      <w:r>
        <w:t xml:space="preserve"> command in the ribbon to close the </w:t>
      </w:r>
      <w:r w:rsidRPr="00922F1F">
        <w:rPr>
          <w:b/>
        </w:rPr>
        <w:t>Query Editor</w:t>
      </w:r>
      <w:r>
        <w:t xml:space="preserve"> window.</w:t>
      </w:r>
    </w:p>
    <w:p w14:paraId="162188C8" w14:textId="77777777" w:rsidR="003D11FD" w:rsidRDefault="003D11FD" w:rsidP="003D11FD">
      <w:pPr>
        <w:pStyle w:val="LabStepScreenshotLevel2"/>
      </w:pPr>
      <w:r>
        <w:lastRenderedPageBreak/>
        <w:drawing>
          <wp:inline distT="0" distB="0" distL="0" distR="0" wp14:anchorId="04931679" wp14:editId="19D1E32C">
            <wp:extent cx="2179529" cy="732036"/>
            <wp:effectExtent l="19050" t="19050" r="1143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a:extLst>
                        <a:ext uri="{28A0092B-C50C-407E-A947-70E740481C1C}">
                          <a14:useLocalDpi xmlns:a14="http://schemas.microsoft.com/office/drawing/2010/main" val="0"/>
                        </a:ext>
                      </a:extLst>
                    </a:blip>
                    <a:srcRect t="20091"/>
                    <a:stretch/>
                  </pic:blipFill>
                  <pic:spPr bwMode="auto">
                    <a:xfrm>
                      <a:off x="0" y="0"/>
                      <a:ext cx="2230594" cy="74918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F890BBE" w14:textId="77777777" w:rsidR="003D11FD" w:rsidRDefault="003D11FD" w:rsidP="003D11FD">
      <w:pPr>
        <w:pStyle w:val="LabStepNumberedLevel2"/>
      </w:pPr>
      <w:r>
        <w:t xml:space="preserve">If you have made any changes to the project, click the </w:t>
      </w:r>
      <w:r w:rsidRPr="00922F1F">
        <w:rPr>
          <w:b/>
        </w:rPr>
        <w:t>Save</w:t>
      </w:r>
      <w:r>
        <w:t xml:space="preserve"> button above the ribbon to save your work.</w:t>
      </w:r>
    </w:p>
    <w:p w14:paraId="67943C81" w14:textId="77777777" w:rsidR="003D11FD" w:rsidRDefault="003D11FD" w:rsidP="003D11FD">
      <w:pPr>
        <w:pStyle w:val="LabStepScreenshotLevel2"/>
      </w:pPr>
      <w:r>
        <w:drawing>
          <wp:inline distT="0" distB="0" distL="0" distR="0" wp14:anchorId="2404BFD7" wp14:editId="65405F10">
            <wp:extent cx="1255528" cy="851770"/>
            <wp:effectExtent l="19050" t="19050" r="2095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t="2026" r="46798"/>
                    <a:stretch/>
                  </pic:blipFill>
                  <pic:spPr bwMode="auto">
                    <a:xfrm>
                      <a:off x="0" y="0"/>
                      <a:ext cx="1271496" cy="86260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CE221D1" w14:textId="77777777" w:rsidR="003D11FD" w:rsidRDefault="003D11FD" w:rsidP="003D11FD">
      <w:pPr>
        <w:pStyle w:val="LabStepNumbered"/>
      </w:pPr>
      <w:r>
        <w:t xml:space="preserve">Publish the </w:t>
      </w:r>
      <w:proofErr w:type="spellStart"/>
      <w:r w:rsidRPr="00922F1F">
        <w:rPr>
          <w:b/>
        </w:rPr>
        <w:t>Northwind</w:t>
      </w:r>
      <w:proofErr w:type="spellEnd"/>
      <w:r w:rsidRPr="00922F1F">
        <w:rPr>
          <w:b/>
        </w:rPr>
        <w:t xml:space="preserve"> Retro</w:t>
      </w:r>
      <w:r>
        <w:t xml:space="preserve"> project to your personal workspace in the Power BI service.</w:t>
      </w:r>
    </w:p>
    <w:p w14:paraId="4A38198E" w14:textId="77777777" w:rsidR="003D11FD" w:rsidRDefault="003D11FD" w:rsidP="003D11FD">
      <w:pPr>
        <w:pStyle w:val="LabStepNumberedLevel2"/>
      </w:pPr>
      <w:r>
        <w:t xml:space="preserve">On the </w:t>
      </w:r>
      <w:r w:rsidRPr="00922F1F">
        <w:rPr>
          <w:b/>
        </w:rPr>
        <w:t>Home</w:t>
      </w:r>
      <w:r>
        <w:t xml:space="preserve"> tab in the ribbon, click the </w:t>
      </w:r>
      <w:r w:rsidRPr="00922F1F">
        <w:rPr>
          <w:b/>
        </w:rPr>
        <w:t>Publish</w:t>
      </w:r>
      <w:r>
        <w:t xml:space="preserve"> button.</w:t>
      </w:r>
    </w:p>
    <w:p w14:paraId="65393320" w14:textId="77777777" w:rsidR="003D11FD" w:rsidRDefault="003D11FD" w:rsidP="003D11FD">
      <w:pPr>
        <w:pStyle w:val="LabStepScreenshotLevel2"/>
      </w:pPr>
      <w:r>
        <w:drawing>
          <wp:inline distT="0" distB="0" distL="0" distR="0" wp14:anchorId="718BDF59" wp14:editId="1E0440CF">
            <wp:extent cx="6128935" cy="801666"/>
            <wp:effectExtent l="19050" t="19050" r="2476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3">
                      <a:extLst>
                        <a:ext uri="{28A0092B-C50C-407E-A947-70E740481C1C}">
                          <a14:useLocalDpi xmlns:a14="http://schemas.microsoft.com/office/drawing/2010/main" val="0"/>
                        </a:ext>
                      </a:extLst>
                    </a:blip>
                    <a:srcRect t="20038"/>
                    <a:stretch/>
                  </pic:blipFill>
                  <pic:spPr bwMode="auto">
                    <a:xfrm>
                      <a:off x="0" y="0"/>
                      <a:ext cx="6315464" cy="82606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E6B4AF5" w14:textId="77777777" w:rsidR="003D11FD" w:rsidRDefault="003D11FD" w:rsidP="003D11FD">
      <w:pPr>
        <w:pStyle w:val="LabStepNumberedLevel2"/>
      </w:pPr>
      <w:r>
        <w:t xml:space="preserve">When prompted to sign in, enter the name of your Power BI user account and click the </w:t>
      </w:r>
      <w:r w:rsidRPr="00922F1F">
        <w:rPr>
          <w:b/>
        </w:rPr>
        <w:t>Sign in</w:t>
      </w:r>
      <w:r>
        <w:t xml:space="preserve"> button.</w:t>
      </w:r>
    </w:p>
    <w:p w14:paraId="55278E44" w14:textId="77777777" w:rsidR="003D11FD" w:rsidRDefault="003D11FD" w:rsidP="003D11FD">
      <w:pPr>
        <w:pStyle w:val="LabStepScreenshotLevel2"/>
      </w:pPr>
      <w:r>
        <w:drawing>
          <wp:inline distT="0" distB="0" distL="0" distR="0" wp14:anchorId="24371932" wp14:editId="70CE5E64">
            <wp:extent cx="2793304" cy="1753624"/>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7243" cy="1762375"/>
                    </a:xfrm>
                    <a:prstGeom prst="rect">
                      <a:avLst/>
                    </a:prstGeom>
                  </pic:spPr>
                </pic:pic>
              </a:graphicData>
            </a:graphic>
          </wp:inline>
        </w:drawing>
      </w:r>
    </w:p>
    <w:p w14:paraId="6989AACE" w14:textId="77777777" w:rsidR="003D11FD" w:rsidRDefault="003D11FD" w:rsidP="003D11FD">
      <w:pPr>
        <w:pStyle w:val="LabStepNumberedLevel2"/>
      </w:pPr>
      <w:r>
        <w:t xml:space="preserve">Power BI when prompted, enter your password and click </w:t>
      </w:r>
      <w:r w:rsidRPr="00922F1F">
        <w:rPr>
          <w:b/>
        </w:rPr>
        <w:t>Sign in</w:t>
      </w:r>
      <w:r>
        <w:t>.</w:t>
      </w:r>
    </w:p>
    <w:p w14:paraId="616A9473" w14:textId="77777777" w:rsidR="003D11FD" w:rsidRDefault="003D11FD" w:rsidP="003D11FD">
      <w:pPr>
        <w:pStyle w:val="LabStepScreenshotLevel2"/>
      </w:pPr>
      <w:r>
        <w:drawing>
          <wp:inline distT="0" distB="0" distL="0" distR="0" wp14:anchorId="38080A41" wp14:editId="277E370E">
            <wp:extent cx="2918564" cy="1554550"/>
            <wp:effectExtent l="19050" t="19050" r="15240"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6097"/>
                    <a:stretch/>
                  </pic:blipFill>
                  <pic:spPr bwMode="auto">
                    <a:xfrm>
                      <a:off x="0" y="0"/>
                      <a:ext cx="2937936" cy="156486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0CDE408" w14:textId="77777777" w:rsidR="003D11FD" w:rsidRDefault="003D11FD" w:rsidP="003D11FD">
      <w:pPr>
        <w:pStyle w:val="LabStepNumberedLevel2"/>
      </w:pPr>
      <w:r>
        <w:t>Wait until you see the notification indicating that the project has been published successfully.</w:t>
      </w:r>
    </w:p>
    <w:p w14:paraId="05B1E219" w14:textId="77777777" w:rsidR="003D11FD" w:rsidRDefault="003D11FD" w:rsidP="003D11FD">
      <w:pPr>
        <w:pStyle w:val="LabStepNumbered"/>
      </w:pPr>
      <w:r>
        <w:t>Examine what’s been added to your personal workspace in the Power BI service.</w:t>
      </w:r>
    </w:p>
    <w:p w14:paraId="143B8EBC" w14:textId="77777777" w:rsidR="003D11FD" w:rsidRDefault="003D11FD" w:rsidP="003D11FD">
      <w:pPr>
        <w:pStyle w:val="LabStepNumberedLevel2"/>
      </w:pPr>
      <w:r>
        <w:lastRenderedPageBreak/>
        <w:t>Return to the Power BI Service in the browser and verify a new dataset has been created.</w:t>
      </w:r>
    </w:p>
    <w:p w14:paraId="4BDF77DF" w14:textId="77777777" w:rsidR="003D11FD" w:rsidRDefault="003D11FD" w:rsidP="003D11FD">
      <w:pPr>
        <w:pStyle w:val="LabStepScreenshotLevel2"/>
      </w:pPr>
      <w:r>
        <w:drawing>
          <wp:inline distT="0" distB="0" distL="0" distR="0" wp14:anchorId="3012ECF4" wp14:editId="61191073">
            <wp:extent cx="5073041" cy="1241486"/>
            <wp:effectExtent l="19050" t="19050" r="13335"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0293" cy="1250602"/>
                    </a:xfrm>
                    <a:prstGeom prst="rect">
                      <a:avLst/>
                    </a:prstGeom>
                    <a:noFill/>
                    <a:ln>
                      <a:solidFill>
                        <a:schemeClr val="tx1">
                          <a:lumMod val="50000"/>
                          <a:lumOff val="50000"/>
                        </a:schemeClr>
                      </a:solidFill>
                    </a:ln>
                  </pic:spPr>
                </pic:pic>
              </a:graphicData>
            </a:graphic>
          </wp:inline>
        </w:drawing>
      </w:r>
    </w:p>
    <w:p w14:paraId="57067AFB" w14:textId="77777777" w:rsidR="003D11FD" w:rsidRDefault="003D11FD" w:rsidP="003D11FD">
      <w:pPr>
        <w:pStyle w:val="LabStepNumberedLevel2"/>
      </w:pPr>
      <w:r>
        <w:t xml:space="preserve">Navigate to the Reports list and click on the report named </w:t>
      </w:r>
      <w:proofErr w:type="spellStart"/>
      <w:r w:rsidRPr="00E92DFA">
        <w:rPr>
          <w:b/>
        </w:rPr>
        <w:t>Northwind</w:t>
      </w:r>
      <w:proofErr w:type="spellEnd"/>
      <w:r w:rsidRPr="00E92DFA">
        <w:rPr>
          <w:b/>
        </w:rPr>
        <w:t xml:space="preserve"> Retro</w:t>
      </w:r>
      <w:r>
        <w:t xml:space="preserve"> to open it.</w:t>
      </w:r>
    </w:p>
    <w:p w14:paraId="2EA8C846" w14:textId="77777777" w:rsidR="003D11FD" w:rsidRDefault="003D11FD" w:rsidP="003D11FD">
      <w:pPr>
        <w:pStyle w:val="LabStepScreenshotLevel2"/>
      </w:pPr>
      <w:r>
        <w:drawing>
          <wp:inline distT="0" distB="0" distL="0" distR="0" wp14:anchorId="1998F461" wp14:editId="1BE3F698">
            <wp:extent cx="3340100" cy="1409236"/>
            <wp:effectExtent l="19050" t="19050" r="12700" b="196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9784" cy="1417541"/>
                    </a:xfrm>
                    <a:prstGeom prst="rect">
                      <a:avLst/>
                    </a:prstGeom>
                    <a:noFill/>
                    <a:ln>
                      <a:solidFill>
                        <a:schemeClr val="tx1">
                          <a:lumMod val="50000"/>
                          <a:lumOff val="50000"/>
                        </a:schemeClr>
                      </a:solidFill>
                    </a:ln>
                  </pic:spPr>
                </pic:pic>
              </a:graphicData>
            </a:graphic>
          </wp:inline>
        </w:drawing>
      </w:r>
    </w:p>
    <w:p w14:paraId="1C17FE26" w14:textId="77777777" w:rsidR="003D11FD" w:rsidRDefault="003D11FD" w:rsidP="003D11FD">
      <w:pPr>
        <w:pStyle w:val="LabStepNumberedLevel2"/>
      </w:pPr>
      <w:r>
        <w:t>Take a moment to interact with the report in the browser.</w:t>
      </w:r>
    </w:p>
    <w:p w14:paraId="5F7DADAD" w14:textId="77777777" w:rsidR="003D11FD" w:rsidRDefault="003D11FD" w:rsidP="003D11FD">
      <w:pPr>
        <w:pStyle w:val="LabStepScreenshotLevel2"/>
      </w:pPr>
      <w:r>
        <w:drawing>
          <wp:inline distT="0" distB="0" distL="0" distR="0" wp14:anchorId="1377F864" wp14:editId="7C80DFA1">
            <wp:extent cx="1993392" cy="1316736"/>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3392" cy="1316736"/>
                    </a:xfrm>
                    <a:prstGeom prst="rect">
                      <a:avLst/>
                    </a:prstGeom>
                    <a:noFill/>
                    <a:ln>
                      <a:noFill/>
                    </a:ln>
                  </pic:spPr>
                </pic:pic>
              </a:graphicData>
            </a:graphic>
          </wp:inline>
        </w:drawing>
      </w:r>
    </w:p>
    <w:p w14:paraId="737CB6B0" w14:textId="77777777" w:rsidR="003D11FD" w:rsidRDefault="003D11FD" w:rsidP="003D11FD">
      <w:pPr>
        <w:pStyle w:val="LabExerciseCallout"/>
      </w:pPr>
      <w:r>
        <w:t xml:space="preserve">Now you have seen several different techniques for adding content into a Power BI workspace. In the next exercise, you will create a app workspace and then populate it with content. As you will see, adding datasets, reports and dashboards to an app workspace is very </w:t>
      </w:r>
      <w:proofErr w:type="gramStart"/>
      <w:r>
        <w:t>similar to</w:t>
      </w:r>
      <w:proofErr w:type="gramEnd"/>
      <w:r>
        <w:t xml:space="preserve"> adding content to a personal workspace. The big difference is that app workspaces have advantages over personal workspaces such as support for team-based development and app distribution as well as Power BI Premium support for making embedded reports accessible to non-licensed users.</w:t>
      </w:r>
    </w:p>
    <w:p w14:paraId="30390024" w14:textId="0A9AB220" w:rsidR="00C45514" w:rsidRDefault="003D11FD" w:rsidP="00C45514">
      <w:pPr>
        <w:pStyle w:val="Heading3"/>
      </w:pPr>
      <w:r>
        <w:t>Exercise 3</w:t>
      </w:r>
      <w:r w:rsidR="00C45514">
        <w:t xml:space="preserve">: </w:t>
      </w:r>
      <w:r w:rsidR="00E15B3F">
        <w:t>Register a New Application with Azure Active Directory</w:t>
      </w:r>
    </w:p>
    <w:p w14:paraId="15C74105" w14:textId="06431916" w:rsidR="00C45514" w:rsidRDefault="00C45514" w:rsidP="00C45514">
      <w:pPr>
        <w:pStyle w:val="LabExerciseLeadIn"/>
      </w:pPr>
      <w:r>
        <w:t xml:space="preserve">In this exercise, </w:t>
      </w:r>
      <w:r w:rsidR="00392671">
        <w:t>you will register a new application with Azure AD and you will configure the application’s required permissions to access the Power BI Service API.</w:t>
      </w:r>
    </w:p>
    <w:p w14:paraId="4ADFDD4E" w14:textId="1A655F94" w:rsidR="00E15B3F" w:rsidRDefault="00392671" w:rsidP="00E15B3F">
      <w:pPr>
        <w:pStyle w:val="LabStepNumbered"/>
      </w:pPr>
      <w:r>
        <w:t>Log into the Azure Portal</w:t>
      </w:r>
    </w:p>
    <w:p w14:paraId="181F4243" w14:textId="10F2EF6B" w:rsidR="00E15B3F" w:rsidRDefault="00392671" w:rsidP="00E15B3F">
      <w:pPr>
        <w:pStyle w:val="LabStepNumberedLevel2"/>
      </w:pPr>
      <w:r>
        <w:t xml:space="preserve">In the browser, navigate to the Azure portal at </w:t>
      </w:r>
      <w:hyperlink r:id="rId39" w:history="1">
        <w:r w:rsidRPr="00773634">
          <w:rPr>
            <w:rStyle w:val="Hyperlink"/>
          </w:rPr>
          <w:t>https://portal.azure.com</w:t>
        </w:r>
      </w:hyperlink>
      <w:r>
        <w:t xml:space="preserve">. </w:t>
      </w:r>
    </w:p>
    <w:p w14:paraId="52D7A693" w14:textId="26C5EAF8" w:rsidR="00392671" w:rsidRDefault="00392671" w:rsidP="00E15B3F">
      <w:pPr>
        <w:pStyle w:val="LabStepNumberedLevel2"/>
      </w:pPr>
      <w:r>
        <w:t xml:space="preserve">When you are prompted to log in, provide the credentials </w:t>
      </w:r>
      <w:r w:rsidR="0074369E">
        <w:t>to log in with your Office 365 user account name.</w:t>
      </w:r>
    </w:p>
    <w:p w14:paraId="11D3E56B" w14:textId="61420E89" w:rsidR="0074369E" w:rsidRDefault="0074369E" w:rsidP="00E15B3F">
      <w:pPr>
        <w:pStyle w:val="LabStepNumberedLevel2"/>
      </w:pPr>
      <w:r>
        <w:t xml:space="preserve">If you are prompted to start a tour of Microsoft Azure, click </w:t>
      </w:r>
      <w:r w:rsidRPr="0074369E">
        <w:rPr>
          <w:b/>
        </w:rPr>
        <w:t>Maybe later</w:t>
      </w:r>
      <w:r>
        <w:t>.</w:t>
      </w:r>
    </w:p>
    <w:p w14:paraId="689D9C96" w14:textId="1BE8BE79" w:rsidR="001A26AF" w:rsidRDefault="001A26AF" w:rsidP="001A26AF">
      <w:pPr>
        <w:pStyle w:val="LabStepScreenshotLevel2"/>
      </w:pPr>
      <w:r>
        <w:lastRenderedPageBreak/>
        <w:drawing>
          <wp:inline distT="0" distB="0" distL="0" distR="0" wp14:anchorId="4926EF2C" wp14:editId="171B1A5A">
            <wp:extent cx="2260600" cy="849986"/>
            <wp:effectExtent l="19050" t="19050" r="254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1630" cy="857893"/>
                    </a:xfrm>
                    <a:prstGeom prst="rect">
                      <a:avLst/>
                    </a:prstGeom>
                    <a:noFill/>
                    <a:ln>
                      <a:solidFill>
                        <a:schemeClr val="tx1">
                          <a:lumMod val="50000"/>
                          <a:lumOff val="50000"/>
                        </a:schemeClr>
                      </a:solidFill>
                    </a:ln>
                  </pic:spPr>
                </pic:pic>
              </a:graphicData>
            </a:graphic>
          </wp:inline>
        </w:drawing>
      </w:r>
    </w:p>
    <w:p w14:paraId="5D47BEB6" w14:textId="58E3C23F" w:rsidR="0090346D" w:rsidRDefault="0074369E" w:rsidP="007A11EB">
      <w:pPr>
        <w:pStyle w:val="LabStepNumberedLevel2"/>
      </w:pPr>
      <w:r>
        <w:t>Once you are log into the Azure portal, check the email address in the login menu in the upper right to make sure you are logged in the Azure portal with the correct identity.</w:t>
      </w:r>
    </w:p>
    <w:p w14:paraId="0EA45161" w14:textId="452A16ED" w:rsidR="00012CD5" w:rsidRDefault="00012CD5" w:rsidP="001A26AF">
      <w:pPr>
        <w:pStyle w:val="LabStepScreenshotLevel2"/>
      </w:pPr>
      <w:r>
        <w:drawing>
          <wp:inline distT="0" distB="0" distL="0" distR="0" wp14:anchorId="57F0FAA8" wp14:editId="25FAEB44">
            <wp:extent cx="4914900" cy="1051243"/>
            <wp:effectExtent l="19050" t="19050" r="1905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65923" cy="1062156"/>
                    </a:xfrm>
                    <a:prstGeom prst="rect">
                      <a:avLst/>
                    </a:prstGeom>
                    <a:noFill/>
                    <a:ln>
                      <a:solidFill>
                        <a:schemeClr val="tx1">
                          <a:lumMod val="50000"/>
                          <a:lumOff val="50000"/>
                        </a:schemeClr>
                      </a:solidFill>
                    </a:ln>
                  </pic:spPr>
                </pic:pic>
              </a:graphicData>
            </a:graphic>
          </wp:inline>
        </w:drawing>
      </w:r>
    </w:p>
    <w:p w14:paraId="31A45863" w14:textId="4D17075D" w:rsidR="009E77D7" w:rsidRDefault="009E77D7" w:rsidP="009E77D7">
      <w:pPr>
        <w:pStyle w:val="LabStepNumbered"/>
      </w:pPr>
      <w:r>
        <w:t>Register a new Azure application.</w:t>
      </w:r>
    </w:p>
    <w:p w14:paraId="7ABE64B3" w14:textId="110616C6" w:rsidR="0090346D" w:rsidRDefault="0074369E" w:rsidP="007A11EB">
      <w:pPr>
        <w:pStyle w:val="LabStepNumberedLevel2"/>
      </w:pPr>
      <w:r>
        <w:t xml:space="preserve">In the left navigation, scroll down </w:t>
      </w:r>
      <w:r w:rsidR="009E77D7">
        <w:t xml:space="preserve">and click on the </w:t>
      </w:r>
      <w:r>
        <w:t xml:space="preserve">link for </w:t>
      </w:r>
      <w:r w:rsidRPr="0074369E">
        <w:rPr>
          <w:b/>
        </w:rPr>
        <w:t>Azure Active Directory</w:t>
      </w:r>
      <w:r>
        <w:t>.</w:t>
      </w:r>
    </w:p>
    <w:p w14:paraId="76E6C62F" w14:textId="721C2DC3" w:rsidR="00012CD5" w:rsidRDefault="00954BA3" w:rsidP="001A26AF">
      <w:pPr>
        <w:pStyle w:val="LabStepScreenshotLevel2"/>
      </w:pPr>
      <w:r>
        <w:drawing>
          <wp:inline distT="0" distB="0" distL="0" distR="0" wp14:anchorId="0DD911C8" wp14:editId="60809456">
            <wp:extent cx="1339850" cy="2275775"/>
            <wp:effectExtent l="19050" t="19050" r="1270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43784" cy="2282457"/>
                    </a:xfrm>
                    <a:prstGeom prst="rect">
                      <a:avLst/>
                    </a:prstGeom>
                    <a:noFill/>
                    <a:ln>
                      <a:solidFill>
                        <a:schemeClr val="bg1">
                          <a:lumMod val="65000"/>
                        </a:schemeClr>
                      </a:solidFill>
                    </a:ln>
                  </pic:spPr>
                </pic:pic>
              </a:graphicData>
            </a:graphic>
          </wp:inline>
        </w:drawing>
      </w:r>
    </w:p>
    <w:p w14:paraId="7EE8379B" w14:textId="743B87E8" w:rsidR="007A11EB" w:rsidRDefault="0074369E" w:rsidP="0074369E">
      <w:pPr>
        <w:pStyle w:val="LabStepNumberedLevel2"/>
      </w:pPr>
      <w:r>
        <w:t xml:space="preserve">Click the </w:t>
      </w:r>
      <w:r w:rsidR="009E77D7">
        <w:t xml:space="preserve">link for </w:t>
      </w:r>
      <w:r w:rsidR="009E77D7" w:rsidRPr="009E77D7">
        <w:rPr>
          <w:b/>
        </w:rPr>
        <w:t>App registration</w:t>
      </w:r>
      <w:r w:rsidR="009E77D7">
        <w:t>.</w:t>
      </w:r>
    </w:p>
    <w:p w14:paraId="3E14933E" w14:textId="0CED1917" w:rsidR="00954BA3" w:rsidRDefault="00954BA3" w:rsidP="001A26AF">
      <w:pPr>
        <w:pStyle w:val="LabStepScreenshotLevel2"/>
      </w:pPr>
      <w:r>
        <w:lastRenderedPageBreak/>
        <w:drawing>
          <wp:inline distT="0" distB="0" distL="0" distR="0" wp14:anchorId="5ED7BBA9" wp14:editId="1E2909CE">
            <wp:extent cx="2212848" cy="2587752"/>
            <wp:effectExtent l="19050" t="19050" r="16510"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12848" cy="2587752"/>
                    </a:xfrm>
                    <a:prstGeom prst="rect">
                      <a:avLst/>
                    </a:prstGeom>
                    <a:noFill/>
                    <a:ln>
                      <a:solidFill>
                        <a:schemeClr val="tx1">
                          <a:lumMod val="50000"/>
                          <a:lumOff val="50000"/>
                        </a:schemeClr>
                      </a:solidFill>
                    </a:ln>
                  </pic:spPr>
                </pic:pic>
              </a:graphicData>
            </a:graphic>
          </wp:inline>
        </w:drawing>
      </w:r>
    </w:p>
    <w:p w14:paraId="2E545247" w14:textId="62098102" w:rsidR="0090346D" w:rsidRDefault="009E77D7" w:rsidP="007A11EB">
      <w:pPr>
        <w:pStyle w:val="LabStepNumberedLevel2"/>
      </w:pPr>
      <w:r>
        <w:t xml:space="preserve">Click </w:t>
      </w:r>
      <w:r w:rsidRPr="009E77D7">
        <w:rPr>
          <w:b/>
        </w:rPr>
        <w:t>New application registration</w:t>
      </w:r>
      <w:r>
        <w:t>.</w:t>
      </w:r>
    </w:p>
    <w:p w14:paraId="0BE597EE" w14:textId="0FDD2221" w:rsidR="00954BA3" w:rsidRDefault="00954BA3" w:rsidP="001A26AF">
      <w:pPr>
        <w:pStyle w:val="LabStepScreenshotLevel2"/>
      </w:pPr>
      <w:r>
        <w:drawing>
          <wp:inline distT="0" distB="0" distL="0" distR="0" wp14:anchorId="2B83B551" wp14:editId="01165C47">
            <wp:extent cx="4727448" cy="1435608"/>
            <wp:effectExtent l="19050" t="19050" r="1651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27448" cy="1435608"/>
                    </a:xfrm>
                    <a:prstGeom prst="rect">
                      <a:avLst/>
                    </a:prstGeom>
                    <a:noFill/>
                    <a:ln>
                      <a:solidFill>
                        <a:schemeClr val="tx1">
                          <a:lumMod val="50000"/>
                          <a:lumOff val="50000"/>
                        </a:schemeClr>
                      </a:solidFill>
                    </a:ln>
                  </pic:spPr>
                </pic:pic>
              </a:graphicData>
            </a:graphic>
          </wp:inline>
        </w:drawing>
      </w:r>
    </w:p>
    <w:p w14:paraId="3172F56D" w14:textId="7A660262" w:rsidR="007A11EB" w:rsidRDefault="009E77D7" w:rsidP="007A11EB">
      <w:pPr>
        <w:pStyle w:val="LabStepNumberedLevel2"/>
      </w:pPr>
      <w:r>
        <w:t>In the Create dialog…</w:t>
      </w:r>
    </w:p>
    <w:p w14:paraId="36765B92" w14:textId="07FC182C" w:rsidR="009E77D7" w:rsidRDefault="009E77D7" w:rsidP="009E77D7">
      <w:pPr>
        <w:pStyle w:val="LabStepNumberedLevel3"/>
      </w:pPr>
      <w:r>
        <w:t xml:space="preserve">Add a </w:t>
      </w:r>
      <w:r w:rsidRPr="009E77D7">
        <w:rPr>
          <w:b/>
        </w:rPr>
        <w:t>Name</w:t>
      </w:r>
      <w:r>
        <w:t xml:space="preserve"> of </w:t>
      </w:r>
      <w:r w:rsidRPr="009E77D7">
        <w:rPr>
          <w:b/>
        </w:rPr>
        <w:t>My Azure App</w:t>
      </w:r>
      <w:r>
        <w:t>.</w:t>
      </w:r>
    </w:p>
    <w:p w14:paraId="6D37F2AD" w14:textId="2FBBA3A5" w:rsidR="009E77D7" w:rsidRDefault="009E77D7" w:rsidP="009E77D7">
      <w:pPr>
        <w:pStyle w:val="LabStepNumberedLevel3"/>
      </w:pPr>
      <w:r>
        <w:t xml:space="preserve">Set the </w:t>
      </w:r>
      <w:r w:rsidRPr="009E77D7">
        <w:rPr>
          <w:b/>
        </w:rPr>
        <w:t>Application type</w:t>
      </w:r>
      <w:r>
        <w:t xml:space="preserve"> to </w:t>
      </w:r>
      <w:r w:rsidRPr="009E77D7">
        <w:rPr>
          <w:b/>
        </w:rPr>
        <w:t>Native</w:t>
      </w:r>
      <w:r>
        <w:t>.</w:t>
      </w:r>
    </w:p>
    <w:p w14:paraId="4C81AD2F" w14:textId="34ADCD70" w:rsidR="009E77D7" w:rsidRDefault="009E77D7" w:rsidP="009E77D7">
      <w:pPr>
        <w:pStyle w:val="LabStepNumberedLevel3"/>
      </w:pPr>
      <w:r>
        <w:t xml:space="preserve">Set the </w:t>
      </w:r>
      <w:r w:rsidRPr="009E77D7">
        <w:rPr>
          <w:b/>
        </w:rPr>
        <w:t>Redirect URI</w:t>
      </w:r>
      <w:r>
        <w:t xml:space="preserve"> to </w:t>
      </w:r>
      <w:hyperlink r:id="rId45" w:history="1">
        <w:r w:rsidRPr="00773634">
          <w:rPr>
            <w:rStyle w:val="Hyperlink"/>
          </w:rPr>
          <w:t>http://localhost/app1234</w:t>
        </w:r>
      </w:hyperlink>
      <w:r>
        <w:t>.</w:t>
      </w:r>
    </w:p>
    <w:p w14:paraId="035B711B" w14:textId="4FBAEEF4" w:rsidR="009E77D7" w:rsidRDefault="009E77D7" w:rsidP="009E77D7">
      <w:pPr>
        <w:pStyle w:val="LabStepNumberedLevel3"/>
      </w:pPr>
      <w:r>
        <w:t xml:space="preserve">Click the </w:t>
      </w:r>
      <w:r w:rsidRPr="009E77D7">
        <w:rPr>
          <w:b/>
        </w:rPr>
        <w:t>Create</w:t>
      </w:r>
      <w:r>
        <w:t xml:space="preserve"> button to create the new application.</w:t>
      </w:r>
    </w:p>
    <w:p w14:paraId="159DC868" w14:textId="4989B4F9" w:rsidR="00954BA3" w:rsidRDefault="00954BA3" w:rsidP="001A26AF">
      <w:pPr>
        <w:pStyle w:val="LabStepScreenshotLevel2"/>
      </w:pPr>
      <w:r>
        <w:drawing>
          <wp:inline distT="0" distB="0" distL="0" distR="0" wp14:anchorId="3733B92C" wp14:editId="68F8C297">
            <wp:extent cx="2203704" cy="2313432"/>
            <wp:effectExtent l="19050" t="19050" r="25400"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3704" cy="2313432"/>
                    </a:xfrm>
                    <a:prstGeom prst="rect">
                      <a:avLst/>
                    </a:prstGeom>
                    <a:noFill/>
                    <a:ln>
                      <a:solidFill>
                        <a:schemeClr val="tx1">
                          <a:lumMod val="50000"/>
                          <a:lumOff val="50000"/>
                        </a:schemeClr>
                      </a:solidFill>
                    </a:ln>
                  </pic:spPr>
                </pic:pic>
              </a:graphicData>
            </a:graphic>
          </wp:inline>
        </w:drawing>
      </w:r>
    </w:p>
    <w:p w14:paraId="42F09EA1" w14:textId="236A636A" w:rsidR="007A11EB" w:rsidRDefault="009E77D7" w:rsidP="009E77D7">
      <w:pPr>
        <w:pStyle w:val="LabStepNumberedLevel2"/>
      </w:pPr>
      <w:r>
        <w:t>Once should now see the new application.</w:t>
      </w:r>
    </w:p>
    <w:p w14:paraId="56E48905" w14:textId="101F67BA" w:rsidR="00A9223F" w:rsidRDefault="00A9223F" w:rsidP="001A26AF">
      <w:pPr>
        <w:pStyle w:val="LabStepScreenshotLevel2"/>
      </w:pPr>
      <w:r>
        <w:lastRenderedPageBreak/>
        <w:drawing>
          <wp:inline distT="0" distB="0" distL="0" distR="0" wp14:anchorId="0763F55F" wp14:editId="4C7341D5">
            <wp:extent cx="4974336" cy="1581912"/>
            <wp:effectExtent l="19050" t="19050" r="1714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4336" cy="1581912"/>
                    </a:xfrm>
                    <a:prstGeom prst="rect">
                      <a:avLst/>
                    </a:prstGeom>
                    <a:noFill/>
                    <a:ln>
                      <a:solidFill>
                        <a:schemeClr val="tx1">
                          <a:lumMod val="50000"/>
                          <a:lumOff val="50000"/>
                        </a:schemeClr>
                      </a:solidFill>
                    </a:ln>
                  </pic:spPr>
                </pic:pic>
              </a:graphicData>
            </a:graphic>
          </wp:inline>
        </w:drawing>
      </w:r>
    </w:p>
    <w:p w14:paraId="1FDB07DE" w14:textId="33B7A5D1" w:rsidR="0090346D" w:rsidRDefault="009E77D7" w:rsidP="009E77D7">
      <w:pPr>
        <w:pStyle w:val="LabStepNumbered"/>
      </w:pPr>
      <w:r>
        <w:t>Copy the GUID for the Application ID.</w:t>
      </w:r>
    </w:p>
    <w:p w14:paraId="27611ABE" w14:textId="700DF0E9" w:rsidR="009E77D7" w:rsidRDefault="009E77D7" w:rsidP="009E77D7">
      <w:pPr>
        <w:pStyle w:val="LabStepNumberedLevel2"/>
      </w:pPr>
      <w:r>
        <w:t xml:space="preserve">Click on the link for the new application named </w:t>
      </w:r>
      <w:r w:rsidRPr="009E77D7">
        <w:rPr>
          <w:b/>
        </w:rPr>
        <w:t>My Azure App</w:t>
      </w:r>
      <w:r>
        <w:t xml:space="preserve"> to get to the details page.</w:t>
      </w:r>
    </w:p>
    <w:p w14:paraId="5DB5E467" w14:textId="33EF4D71" w:rsidR="00A9223F" w:rsidRDefault="00A9223F" w:rsidP="001A26AF">
      <w:pPr>
        <w:pStyle w:val="LabStepScreenshotLevel2"/>
      </w:pPr>
      <w:r>
        <w:drawing>
          <wp:inline distT="0" distB="0" distL="0" distR="0" wp14:anchorId="285D5BF2" wp14:editId="3C98A406">
            <wp:extent cx="5038344" cy="1956816"/>
            <wp:effectExtent l="19050" t="19050" r="1016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344" cy="1956816"/>
                    </a:xfrm>
                    <a:prstGeom prst="rect">
                      <a:avLst/>
                    </a:prstGeom>
                    <a:noFill/>
                    <a:ln>
                      <a:solidFill>
                        <a:schemeClr val="tx1">
                          <a:lumMod val="50000"/>
                          <a:lumOff val="50000"/>
                        </a:schemeClr>
                      </a:solidFill>
                    </a:ln>
                  </pic:spPr>
                </pic:pic>
              </a:graphicData>
            </a:graphic>
          </wp:inline>
        </w:drawing>
      </w:r>
    </w:p>
    <w:p w14:paraId="7E7ABBBE" w14:textId="544AA58E" w:rsidR="007A11EB" w:rsidRDefault="009E77D7" w:rsidP="007A11EB">
      <w:pPr>
        <w:pStyle w:val="LabStepNumberedLevel2"/>
      </w:pPr>
      <w:r>
        <w:t>Copy the Application ID to the Windows clipboard.</w:t>
      </w:r>
    </w:p>
    <w:p w14:paraId="3E284818" w14:textId="4744FFCE" w:rsidR="00CD1ABD" w:rsidRDefault="00CD1ABD" w:rsidP="001A26AF">
      <w:pPr>
        <w:pStyle w:val="LabStepScreenshotLevel2"/>
      </w:pPr>
      <w:r>
        <w:drawing>
          <wp:inline distT="0" distB="0" distL="0" distR="0" wp14:anchorId="15C7E5B2" wp14:editId="4E36B725">
            <wp:extent cx="2926080" cy="1225296"/>
            <wp:effectExtent l="19050" t="19050" r="26670" b="1333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26080" cy="1225296"/>
                    </a:xfrm>
                    <a:prstGeom prst="rect">
                      <a:avLst/>
                    </a:prstGeom>
                    <a:noFill/>
                    <a:ln>
                      <a:solidFill>
                        <a:schemeClr val="tx1">
                          <a:lumMod val="50000"/>
                          <a:lumOff val="50000"/>
                        </a:schemeClr>
                      </a:solidFill>
                    </a:ln>
                  </pic:spPr>
                </pic:pic>
              </a:graphicData>
            </a:graphic>
          </wp:inline>
        </w:drawing>
      </w:r>
    </w:p>
    <w:p w14:paraId="2361D3E1" w14:textId="221E8DA4" w:rsidR="00CD1ABD" w:rsidRDefault="009E77D7" w:rsidP="007A11EB">
      <w:pPr>
        <w:pStyle w:val="LabStepNumberedLevel2"/>
      </w:pPr>
      <w:r>
        <w:t>Launch Notepad and paste the Application ID into a new document</w:t>
      </w:r>
      <w:r w:rsidR="001C20D7">
        <w:t xml:space="preserve">. </w:t>
      </w:r>
      <w:r w:rsidR="000B3732">
        <w:t>Also add the value of the Redirect URI</w:t>
      </w:r>
      <w:r w:rsidR="001C20D7">
        <w:t>.</w:t>
      </w:r>
    </w:p>
    <w:p w14:paraId="0110065B" w14:textId="21CE7E16" w:rsidR="00E15B3F" w:rsidRDefault="000B3732" w:rsidP="00E15B3F">
      <w:pPr>
        <w:pStyle w:val="LabStepScreenshotLevel2"/>
      </w:pPr>
      <w:r>
        <w:drawing>
          <wp:inline distT="0" distB="0" distL="0" distR="0" wp14:anchorId="09C7E41E" wp14:editId="70D27115">
            <wp:extent cx="4462272" cy="164592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2272" cy="1645920"/>
                    </a:xfrm>
                    <a:prstGeom prst="rect">
                      <a:avLst/>
                    </a:prstGeom>
                  </pic:spPr>
                </pic:pic>
              </a:graphicData>
            </a:graphic>
          </wp:inline>
        </w:drawing>
      </w:r>
    </w:p>
    <w:p w14:paraId="1E193F2C" w14:textId="788FB1A8" w:rsidR="00E15B3F" w:rsidRDefault="001C20D7" w:rsidP="007A11EB">
      <w:pPr>
        <w:pStyle w:val="LabStepNumberedLevel2"/>
      </w:pPr>
      <w:r>
        <w:t xml:space="preserve">Click on the </w:t>
      </w:r>
      <w:r w:rsidRPr="001C20D7">
        <w:rPr>
          <w:b/>
        </w:rPr>
        <w:t>Settings</w:t>
      </w:r>
      <w:r>
        <w:t xml:space="preserve"> link to configure application settings,</w:t>
      </w:r>
    </w:p>
    <w:p w14:paraId="41F8B86C" w14:textId="73DA557B" w:rsidR="00A9223F" w:rsidRDefault="00A9223F" w:rsidP="001A26AF">
      <w:pPr>
        <w:pStyle w:val="LabStepScreenshotLevel2"/>
      </w:pPr>
      <w:r>
        <w:lastRenderedPageBreak/>
        <w:drawing>
          <wp:inline distT="0" distB="0" distL="0" distR="0" wp14:anchorId="1DFE6780" wp14:editId="6D88D5E1">
            <wp:extent cx="2752344" cy="740664"/>
            <wp:effectExtent l="19050" t="19050" r="10160" b="215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2344" cy="740664"/>
                    </a:xfrm>
                    <a:prstGeom prst="rect">
                      <a:avLst/>
                    </a:prstGeom>
                    <a:noFill/>
                    <a:ln>
                      <a:solidFill>
                        <a:schemeClr val="tx1">
                          <a:lumMod val="50000"/>
                          <a:lumOff val="50000"/>
                        </a:schemeClr>
                      </a:solidFill>
                    </a:ln>
                  </pic:spPr>
                </pic:pic>
              </a:graphicData>
            </a:graphic>
          </wp:inline>
        </w:drawing>
      </w:r>
    </w:p>
    <w:p w14:paraId="1A0E4686" w14:textId="51DBBB2A" w:rsidR="00CD1ABD" w:rsidRDefault="001C20D7" w:rsidP="007A11EB">
      <w:pPr>
        <w:pStyle w:val="LabStepNumberedLevel2"/>
      </w:pPr>
      <w:r>
        <w:t xml:space="preserve">Click </w:t>
      </w:r>
      <w:r w:rsidRPr="001C20D7">
        <w:rPr>
          <w:b/>
        </w:rPr>
        <w:t>Required permissions</w:t>
      </w:r>
      <w:r>
        <w:t>.</w:t>
      </w:r>
    </w:p>
    <w:p w14:paraId="375687BB" w14:textId="01A39A7C" w:rsidR="00A9223F" w:rsidRDefault="00A9223F" w:rsidP="001A26AF">
      <w:pPr>
        <w:pStyle w:val="LabStepScreenshotLevel2"/>
      </w:pPr>
      <w:r>
        <w:drawing>
          <wp:inline distT="0" distB="0" distL="0" distR="0" wp14:anchorId="5BD419E5" wp14:editId="07C6E3FA">
            <wp:extent cx="6501384" cy="2404872"/>
            <wp:effectExtent l="19050" t="19050" r="13970" b="146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01384" cy="2404872"/>
                    </a:xfrm>
                    <a:prstGeom prst="rect">
                      <a:avLst/>
                    </a:prstGeom>
                    <a:noFill/>
                    <a:ln>
                      <a:solidFill>
                        <a:schemeClr val="tx1">
                          <a:lumMod val="50000"/>
                          <a:lumOff val="50000"/>
                        </a:schemeClr>
                      </a:solidFill>
                    </a:ln>
                  </pic:spPr>
                </pic:pic>
              </a:graphicData>
            </a:graphic>
          </wp:inline>
        </w:drawing>
      </w:r>
    </w:p>
    <w:p w14:paraId="7C6A36B3" w14:textId="522AD337" w:rsidR="007A11EB" w:rsidRDefault="001C20D7" w:rsidP="007A11EB">
      <w:pPr>
        <w:pStyle w:val="LabStepNumberedLevel2"/>
      </w:pPr>
      <w:r>
        <w:t xml:space="preserve">Click the </w:t>
      </w:r>
      <w:r w:rsidRPr="001C20D7">
        <w:rPr>
          <w:b/>
        </w:rPr>
        <w:t>Add</w:t>
      </w:r>
      <w:r>
        <w:t xml:space="preserve"> button on the </w:t>
      </w:r>
      <w:r w:rsidRPr="001C20D7">
        <w:rPr>
          <w:b/>
        </w:rPr>
        <w:t>Required permissions</w:t>
      </w:r>
      <w:r>
        <w:t xml:space="preserve"> blade.</w:t>
      </w:r>
    </w:p>
    <w:p w14:paraId="2B519163" w14:textId="1AF37BA2" w:rsidR="00CD1ABD" w:rsidRDefault="00CD1ABD" w:rsidP="001A26AF">
      <w:pPr>
        <w:pStyle w:val="LabStepScreenshotLevel2"/>
      </w:pPr>
      <w:r>
        <w:drawing>
          <wp:inline distT="0" distB="0" distL="0" distR="0" wp14:anchorId="1A529A5A" wp14:editId="4F738850">
            <wp:extent cx="5129784" cy="1563624"/>
            <wp:effectExtent l="19050" t="19050" r="13970" b="177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9784" cy="1563624"/>
                    </a:xfrm>
                    <a:prstGeom prst="rect">
                      <a:avLst/>
                    </a:prstGeom>
                    <a:noFill/>
                    <a:ln>
                      <a:solidFill>
                        <a:schemeClr val="tx1">
                          <a:lumMod val="50000"/>
                          <a:lumOff val="50000"/>
                        </a:schemeClr>
                      </a:solidFill>
                    </a:ln>
                  </pic:spPr>
                </pic:pic>
              </a:graphicData>
            </a:graphic>
          </wp:inline>
        </w:drawing>
      </w:r>
    </w:p>
    <w:p w14:paraId="09DAAA3B" w14:textId="7D7A449D" w:rsidR="007A11EB" w:rsidRDefault="001C20D7" w:rsidP="007A11EB">
      <w:pPr>
        <w:pStyle w:val="LabStepNumberedLevel2"/>
      </w:pPr>
      <w:r>
        <w:t xml:space="preserve">Click the </w:t>
      </w:r>
      <w:r w:rsidRPr="001C20D7">
        <w:rPr>
          <w:b/>
        </w:rPr>
        <w:t>Select an API</w:t>
      </w:r>
      <w:r>
        <w:t xml:space="preserve"> option in the </w:t>
      </w:r>
      <w:r w:rsidRPr="001C20D7">
        <w:rPr>
          <w:b/>
        </w:rPr>
        <w:t>Add API</w:t>
      </w:r>
      <w:r>
        <w:t xml:space="preserve"> access blade.</w:t>
      </w:r>
    </w:p>
    <w:p w14:paraId="06971FCE" w14:textId="7BAF0CE2" w:rsidR="00CD1ABD" w:rsidRDefault="00CD1ABD" w:rsidP="001A26AF">
      <w:pPr>
        <w:pStyle w:val="LabStepScreenshotLevel2"/>
      </w:pPr>
      <w:r>
        <w:drawing>
          <wp:inline distT="0" distB="0" distL="0" distR="0" wp14:anchorId="53D1B1A5" wp14:editId="69C11BB6">
            <wp:extent cx="2606040" cy="1819656"/>
            <wp:effectExtent l="19050" t="19050" r="22860" b="285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6040" cy="1819656"/>
                    </a:xfrm>
                    <a:prstGeom prst="rect">
                      <a:avLst/>
                    </a:prstGeom>
                    <a:noFill/>
                    <a:ln>
                      <a:solidFill>
                        <a:schemeClr val="tx1">
                          <a:lumMod val="50000"/>
                          <a:lumOff val="50000"/>
                        </a:schemeClr>
                      </a:solidFill>
                    </a:ln>
                  </pic:spPr>
                </pic:pic>
              </a:graphicData>
            </a:graphic>
          </wp:inline>
        </w:drawing>
      </w:r>
    </w:p>
    <w:p w14:paraId="058E3177" w14:textId="1D2F1AE3" w:rsidR="007A11EB" w:rsidRDefault="001C20D7" w:rsidP="007A11EB">
      <w:pPr>
        <w:pStyle w:val="LabStepNumberedLevel2"/>
      </w:pPr>
      <w:r>
        <w:t xml:space="preserve">In the </w:t>
      </w:r>
      <w:r w:rsidRPr="001C20D7">
        <w:rPr>
          <w:b/>
        </w:rPr>
        <w:t>Select an API</w:t>
      </w:r>
      <w:r>
        <w:t xml:space="preserve"> blade, click </w:t>
      </w:r>
      <w:r w:rsidRPr="001C20D7">
        <w:rPr>
          <w:b/>
        </w:rPr>
        <w:t>Power BI Service</w:t>
      </w:r>
      <w:r>
        <w:t>.</w:t>
      </w:r>
    </w:p>
    <w:p w14:paraId="765FCE51" w14:textId="1BC630B2" w:rsidR="00CD1ABD" w:rsidRDefault="00CD1ABD" w:rsidP="001A26AF">
      <w:pPr>
        <w:pStyle w:val="LabStepScreenshotLevel2"/>
      </w:pPr>
      <w:r>
        <w:lastRenderedPageBreak/>
        <w:drawing>
          <wp:inline distT="0" distB="0" distL="0" distR="0" wp14:anchorId="54E6E369" wp14:editId="2158A95C">
            <wp:extent cx="4730750" cy="2085034"/>
            <wp:effectExtent l="19050" t="19050" r="12700" b="1079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48400" cy="2092813"/>
                    </a:xfrm>
                    <a:prstGeom prst="rect">
                      <a:avLst/>
                    </a:prstGeom>
                    <a:noFill/>
                    <a:ln>
                      <a:solidFill>
                        <a:schemeClr val="tx1">
                          <a:lumMod val="50000"/>
                          <a:lumOff val="50000"/>
                        </a:schemeClr>
                      </a:solidFill>
                    </a:ln>
                  </pic:spPr>
                </pic:pic>
              </a:graphicData>
            </a:graphic>
          </wp:inline>
        </w:drawing>
      </w:r>
    </w:p>
    <w:p w14:paraId="2CB25FAC" w14:textId="77777777" w:rsidR="001C20D7" w:rsidRDefault="001C20D7" w:rsidP="007A11EB">
      <w:pPr>
        <w:pStyle w:val="LabStepNumberedLevel2"/>
      </w:pPr>
      <w:r>
        <w:t xml:space="preserve">In the </w:t>
      </w:r>
      <w:r w:rsidRPr="001C20D7">
        <w:rPr>
          <w:b/>
        </w:rPr>
        <w:t>Enable Access</w:t>
      </w:r>
      <w:r>
        <w:t xml:space="preserve"> blade, click the top checkbox for </w:t>
      </w:r>
      <w:r w:rsidRPr="001C20D7">
        <w:rPr>
          <w:b/>
        </w:rPr>
        <w:t>DELEGATED PERMISSIONS</w:t>
      </w:r>
      <w:r>
        <w:t xml:space="preserve"> to select all the permissions.</w:t>
      </w:r>
    </w:p>
    <w:p w14:paraId="1D46EDAA" w14:textId="6F76A61C" w:rsidR="007A11EB" w:rsidRDefault="001C20D7" w:rsidP="007A11EB">
      <w:pPr>
        <w:pStyle w:val="LabStepNumberedLevel2"/>
      </w:pPr>
      <w:r>
        <w:t xml:space="preserve">Once you have selected all the permissions, click the </w:t>
      </w:r>
      <w:r w:rsidRPr="001C20D7">
        <w:rPr>
          <w:b/>
        </w:rPr>
        <w:t>Select</w:t>
      </w:r>
      <w:r>
        <w:t xml:space="preserve"> button at the bottom of the blade.</w:t>
      </w:r>
    </w:p>
    <w:p w14:paraId="02421FCA" w14:textId="09AB5098" w:rsidR="00CD1ABD" w:rsidRDefault="00CD1ABD" w:rsidP="001A26AF">
      <w:pPr>
        <w:pStyle w:val="LabStepScreenshotLevel2"/>
      </w:pPr>
      <w:r>
        <w:drawing>
          <wp:inline distT="0" distB="0" distL="0" distR="0" wp14:anchorId="1DFF97C6" wp14:editId="1001E277">
            <wp:extent cx="3791099" cy="3213100"/>
            <wp:effectExtent l="19050" t="19050" r="19050" b="2540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98641" cy="3219492"/>
                    </a:xfrm>
                    <a:prstGeom prst="rect">
                      <a:avLst/>
                    </a:prstGeom>
                    <a:noFill/>
                    <a:ln>
                      <a:solidFill>
                        <a:schemeClr val="tx1">
                          <a:lumMod val="50000"/>
                          <a:lumOff val="50000"/>
                        </a:schemeClr>
                      </a:solidFill>
                    </a:ln>
                  </pic:spPr>
                </pic:pic>
              </a:graphicData>
            </a:graphic>
          </wp:inline>
        </w:drawing>
      </w:r>
    </w:p>
    <w:p w14:paraId="0C3F9A35" w14:textId="16355D03" w:rsidR="007A11EB" w:rsidRDefault="001C20D7" w:rsidP="007A11EB">
      <w:pPr>
        <w:pStyle w:val="LabStepNumberedLevel2"/>
      </w:pPr>
      <w:r>
        <w:t xml:space="preserve">Click the </w:t>
      </w:r>
      <w:r w:rsidRPr="001C20D7">
        <w:rPr>
          <w:b/>
        </w:rPr>
        <w:t>Done</w:t>
      </w:r>
      <w:r>
        <w:t xml:space="preserve"> button at the bottom of the </w:t>
      </w:r>
      <w:r w:rsidRPr="001C20D7">
        <w:rPr>
          <w:b/>
        </w:rPr>
        <w:t>Add API Access</w:t>
      </w:r>
      <w:r>
        <w:t xml:space="preserve"> blade.</w:t>
      </w:r>
    </w:p>
    <w:p w14:paraId="2C35EC5F" w14:textId="413A16E4" w:rsidR="004C4B75" w:rsidRDefault="004C4B75" w:rsidP="001A26AF">
      <w:pPr>
        <w:pStyle w:val="LabStepScreenshotLevel2"/>
      </w:pPr>
      <w:r>
        <w:drawing>
          <wp:inline distT="0" distB="0" distL="0" distR="0" wp14:anchorId="25A046F2" wp14:editId="2A2EE64B">
            <wp:extent cx="1785646" cy="1663700"/>
            <wp:effectExtent l="19050" t="19050" r="24130" b="1270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90076" cy="1667828"/>
                    </a:xfrm>
                    <a:prstGeom prst="rect">
                      <a:avLst/>
                    </a:prstGeom>
                    <a:noFill/>
                    <a:ln>
                      <a:solidFill>
                        <a:schemeClr val="tx1">
                          <a:lumMod val="50000"/>
                          <a:lumOff val="50000"/>
                        </a:schemeClr>
                      </a:solidFill>
                    </a:ln>
                  </pic:spPr>
                </pic:pic>
              </a:graphicData>
            </a:graphic>
          </wp:inline>
        </w:drawing>
      </w:r>
    </w:p>
    <w:p w14:paraId="6C8D0836" w14:textId="05E3B490" w:rsidR="007A11EB" w:rsidRDefault="001C20D7" w:rsidP="007A11EB">
      <w:pPr>
        <w:pStyle w:val="LabStepNumberedLevel2"/>
      </w:pPr>
      <w:r>
        <w:lastRenderedPageBreak/>
        <w:t xml:space="preserve">At this point, you should be able to verify that the Power BI Service has been added to the </w:t>
      </w:r>
      <w:r w:rsidRPr="00D8601B">
        <w:rPr>
          <w:b/>
        </w:rPr>
        <w:t>Required permissions</w:t>
      </w:r>
      <w:r>
        <w:t xml:space="preserve"> list.</w:t>
      </w:r>
    </w:p>
    <w:p w14:paraId="74D45415" w14:textId="0667E500" w:rsidR="0090346D" w:rsidRDefault="0090346D" w:rsidP="001A26AF">
      <w:pPr>
        <w:pStyle w:val="LabStepScreenshotLevel2"/>
      </w:pPr>
      <w:r>
        <w:drawing>
          <wp:inline distT="0" distB="0" distL="0" distR="0" wp14:anchorId="6C2FE90F" wp14:editId="1F380231">
            <wp:extent cx="4219249" cy="1682750"/>
            <wp:effectExtent l="19050" t="19050" r="10160" b="1270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5226" cy="1689122"/>
                    </a:xfrm>
                    <a:prstGeom prst="rect">
                      <a:avLst/>
                    </a:prstGeom>
                    <a:noFill/>
                    <a:ln>
                      <a:solidFill>
                        <a:schemeClr val="tx1">
                          <a:lumMod val="50000"/>
                          <a:lumOff val="50000"/>
                        </a:schemeClr>
                      </a:solidFill>
                    </a:ln>
                  </pic:spPr>
                </pic:pic>
              </a:graphicData>
            </a:graphic>
          </wp:inline>
        </w:drawing>
      </w:r>
    </w:p>
    <w:p w14:paraId="5AC8DA36" w14:textId="73A2B4A7" w:rsidR="007A11EB" w:rsidRDefault="00D8601B" w:rsidP="00D8601B">
      <w:pPr>
        <w:pStyle w:val="LabExerciseCallout"/>
      </w:pPr>
      <w:r>
        <w:t>You are now done registering your application with Azure AD.</w:t>
      </w:r>
    </w:p>
    <w:p w14:paraId="3F24BC12" w14:textId="71678827" w:rsidR="00E15B3F" w:rsidRDefault="003D11FD" w:rsidP="00E15B3F">
      <w:pPr>
        <w:pStyle w:val="Heading3"/>
      </w:pPr>
      <w:r>
        <w:t>Exercise 4</w:t>
      </w:r>
      <w:r w:rsidR="00E15B3F">
        <w:t>: Create a New C# Console Application</w:t>
      </w:r>
    </w:p>
    <w:p w14:paraId="7F4FDE33" w14:textId="1F2D530D" w:rsidR="00E15B3F" w:rsidRDefault="00E15B3F" w:rsidP="00E15B3F">
      <w:pPr>
        <w:pStyle w:val="LabExerciseLeadIn"/>
      </w:pPr>
      <w:r>
        <w:t xml:space="preserve">In this exercise, </w:t>
      </w:r>
      <w:r w:rsidR="00D8601B">
        <w:t>you will create a simple C# Console application to call into the Power BI Service API.</w:t>
      </w:r>
    </w:p>
    <w:p w14:paraId="7BE34343" w14:textId="42A2A198" w:rsidR="00E15B3F" w:rsidRDefault="00D8601B" w:rsidP="00D8601B">
      <w:pPr>
        <w:pStyle w:val="LabStepNumbered"/>
        <w:numPr>
          <w:ilvl w:val="0"/>
          <w:numId w:val="28"/>
        </w:numPr>
      </w:pPr>
      <w:r>
        <w:t>Create a new C# Console application in Visual Studio.</w:t>
      </w:r>
    </w:p>
    <w:p w14:paraId="5898606B" w14:textId="661A9189" w:rsidR="00E15B3F" w:rsidRDefault="00E15B3F" w:rsidP="00E15B3F">
      <w:pPr>
        <w:pStyle w:val="LabStepNumberedLevel2"/>
      </w:pPr>
      <w:r>
        <w:t xml:space="preserve"> </w:t>
      </w:r>
      <w:r w:rsidR="00D8601B">
        <w:t>Launch Visual Studio.</w:t>
      </w:r>
    </w:p>
    <w:p w14:paraId="244E34F9" w14:textId="46CC353E" w:rsidR="00D8601B" w:rsidRDefault="00D8601B" w:rsidP="00E15B3F">
      <w:pPr>
        <w:pStyle w:val="LabStepNumberedLevel2"/>
      </w:pPr>
      <w:r>
        <w:t xml:space="preserve">Create a new project by running the </w:t>
      </w:r>
      <w:r w:rsidRPr="00D8601B">
        <w:rPr>
          <w:b/>
        </w:rPr>
        <w:t>File &gt; New Project</w:t>
      </w:r>
      <w:r>
        <w:t xml:space="preserve"> command.</w:t>
      </w:r>
    </w:p>
    <w:p w14:paraId="23236092" w14:textId="5BF08180" w:rsidR="00D8601B" w:rsidRDefault="00AB430C" w:rsidP="00E15B3F">
      <w:pPr>
        <w:pStyle w:val="LabStepNumberedLevel2"/>
      </w:pPr>
      <w:r>
        <w:t>Select a project type of Console App from the Visual C# project templates.</w:t>
      </w:r>
    </w:p>
    <w:p w14:paraId="34A4F932" w14:textId="22558499" w:rsidR="00AB430C" w:rsidRDefault="00AB430C" w:rsidP="00E15B3F">
      <w:pPr>
        <w:pStyle w:val="LabStepNumberedLevel2"/>
      </w:pPr>
      <w:r>
        <w:t xml:space="preserve">Give the project a name of </w:t>
      </w:r>
      <w:proofErr w:type="spellStart"/>
      <w:r w:rsidRPr="00AB430C">
        <w:rPr>
          <w:b/>
        </w:rPr>
        <w:t>HelloPowerBiApi</w:t>
      </w:r>
      <w:proofErr w:type="spellEnd"/>
      <w:r>
        <w:t xml:space="preserve"> and click OK.</w:t>
      </w:r>
    </w:p>
    <w:p w14:paraId="68B7C51B" w14:textId="77777777" w:rsidR="00E15B3F" w:rsidRDefault="00E15B3F" w:rsidP="00E15B3F">
      <w:pPr>
        <w:pStyle w:val="LabStepScreenshotLevel2"/>
      </w:pPr>
      <w:r>
        <w:drawing>
          <wp:inline distT="0" distB="0" distL="0" distR="0" wp14:anchorId="32D72341" wp14:editId="700F2A1F">
            <wp:extent cx="4590915" cy="2133600"/>
            <wp:effectExtent l="19050" t="19050" r="1968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90915" cy="2133600"/>
                    </a:xfrm>
                    <a:prstGeom prst="rect">
                      <a:avLst/>
                    </a:prstGeom>
                    <a:ln>
                      <a:solidFill>
                        <a:schemeClr val="tx1">
                          <a:lumMod val="50000"/>
                          <a:lumOff val="50000"/>
                        </a:schemeClr>
                      </a:solidFill>
                    </a:ln>
                  </pic:spPr>
                </pic:pic>
              </a:graphicData>
            </a:graphic>
          </wp:inline>
        </w:drawing>
      </w:r>
    </w:p>
    <w:p w14:paraId="6D118DA6" w14:textId="30222462" w:rsidR="00E15B3F" w:rsidRDefault="00AB430C" w:rsidP="00E15B3F">
      <w:pPr>
        <w:pStyle w:val="LabStepNumberedLevel2"/>
      </w:pPr>
      <w:r>
        <w:t xml:space="preserve">You should now have a new project named </w:t>
      </w:r>
      <w:proofErr w:type="spellStart"/>
      <w:r w:rsidRPr="00AB430C">
        <w:rPr>
          <w:b/>
        </w:rPr>
        <w:t>HelloPowerBiApi</w:t>
      </w:r>
      <w:proofErr w:type="spellEnd"/>
      <w:r>
        <w:t>.</w:t>
      </w:r>
    </w:p>
    <w:p w14:paraId="55740846" w14:textId="77777777" w:rsidR="00E15B3F" w:rsidRDefault="00E15B3F" w:rsidP="00E15B3F">
      <w:pPr>
        <w:pStyle w:val="LabStepScreenshotLevel2"/>
      </w:pPr>
      <w:r>
        <w:lastRenderedPageBreak/>
        <w:drawing>
          <wp:inline distT="0" distB="0" distL="0" distR="0" wp14:anchorId="2584F799" wp14:editId="791B5CA8">
            <wp:extent cx="2002536" cy="1700784"/>
            <wp:effectExtent l="19050" t="19050" r="1714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2536" cy="1700784"/>
                    </a:xfrm>
                    <a:prstGeom prst="rect">
                      <a:avLst/>
                    </a:prstGeom>
                    <a:ln>
                      <a:solidFill>
                        <a:schemeClr val="tx1">
                          <a:lumMod val="50000"/>
                          <a:lumOff val="50000"/>
                        </a:schemeClr>
                      </a:solidFill>
                    </a:ln>
                  </pic:spPr>
                </pic:pic>
              </a:graphicData>
            </a:graphic>
          </wp:inline>
        </w:drawing>
      </w:r>
    </w:p>
    <w:p w14:paraId="5F6E3FB7" w14:textId="65C1A3B9" w:rsidR="00E15B3F" w:rsidRDefault="00AB430C" w:rsidP="00AB430C">
      <w:pPr>
        <w:pStyle w:val="LabStepNumbered"/>
      </w:pPr>
      <w:r>
        <w:t xml:space="preserve">Add </w:t>
      </w:r>
      <w:proofErr w:type="spellStart"/>
      <w:r w:rsidR="00217382">
        <w:t>NuGet</w:t>
      </w:r>
      <w:proofErr w:type="spellEnd"/>
      <w:r w:rsidR="00217382">
        <w:t xml:space="preserve"> package to the project.</w:t>
      </w:r>
    </w:p>
    <w:p w14:paraId="50B2EE50" w14:textId="5AA6D54F" w:rsidR="00217382" w:rsidRDefault="00217382" w:rsidP="00217382">
      <w:pPr>
        <w:pStyle w:val="LabStepNumberedLevel2"/>
      </w:pPr>
      <w:r>
        <w:t xml:space="preserve">Right-click the top-level node for the </w:t>
      </w:r>
      <w:proofErr w:type="spellStart"/>
      <w:r w:rsidRPr="00217382">
        <w:rPr>
          <w:b/>
        </w:rPr>
        <w:t>HelloPowerBiApi</w:t>
      </w:r>
      <w:proofErr w:type="spellEnd"/>
      <w:r>
        <w:t xml:space="preserve"> project and select </w:t>
      </w:r>
      <w:r w:rsidRPr="00217382">
        <w:rPr>
          <w:b/>
        </w:rPr>
        <w:t xml:space="preserve">Manage </w:t>
      </w:r>
      <w:proofErr w:type="spellStart"/>
      <w:r w:rsidRPr="00217382">
        <w:rPr>
          <w:b/>
        </w:rPr>
        <w:t>NuGet</w:t>
      </w:r>
      <w:proofErr w:type="spellEnd"/>
      <w:r w:rsidRPr="00217382">
        <w:rPr>
          <w:b/>
        </w:rPr>
        <w:t xml:space="preserve"> Packages…</w:t>
      </w:r>
      <w:r>
        <w:t>.</w:t>
      </w:r>
    </w:p>
    <w:p w14:paraId="238F4AF7" w14:textId="77777777" w:rsidR="00E15B3F" w:rsidRDefault="00E15B3F" w:rsidP="00E15B3F">
      <w:pPr>
        <w:pStyle w:val="LabStepScreenshotLevel2"/>
      </w:pPr>
      <w:r>
        <w:drawing>
          <wp:inline distT="0" distB="0" distL="0" distR="0" wp14:anchorId="29BE9317" wp14:editId="3DDC2A48">
            <wp:extent cx="1755648" cy="2029968"/>
            <wp:effectExtent l="19050" t="19050" r="1651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55648" cy="2029968"/>
                    </a:xfrm>
                    <a:prstGeom prst="rect">
                      <a:avLst/>
                    </a:prstGeom>
                    <a:noFill/>
                    <a:ln>
                      <a:solidFill>
                        <a:schemeClr val="tx1">
                          <a:lumMod val="50000"/>
                          <a:lumOff val="50000"/>
                        </a:schemeClr>
                      </a:solidFill>
                    </a:ln>
                  </pic:spPr>
                </pic:pic>
              </a:graphicData>
            </a:graphic>
          </wp:inline>
        </w:drawing>
      </w:r>
    </w:p>
    <w:p w14:paraId="4B3BA665" w14:textId="2CB07611" w:rsidR="00E15B3F" w:rsidRDefault="00217382" w:rsidP="000D2EB0">
      <w:pPr>
        <w:pStyle w:val="LabStepNumberedLevel2"/>
      </w:pPr>
      <w:r>
        <w:t>Click the Browse tab and type ADAL into the search box.</w:t>
      </w:r>
    </w:p>
    <w:p w14:paraId="4A6B412A" w14:textId="293E3B3D" w:rsidR="00E15B3F" w:rsidRDefault="00217382" w:rsidP="00217382">
      <w:pPr>
        <w:pStyle w:val="LabStepNumberedLevel2"/>
      </w:pPr>
      <w:r>
        <w:t xml:space="preserve">Locate the package </w:t>
      </w:r>
      <w:proofErr w:type="spellStart"/>
      <w:proofErr w:type="gramStart"/>
      <w:r w:rsidRPr="00217382">
        <w:rPr>
          <w:b/>
        </w:rPr>
        <w:t>Microsoft.IdentityModel.Clients.ActiveDirectory</w:t>
      </w:r>
      <w:proofErr w:type="spellEnd"/>
      <w:proofErr w:type="gramEnd"/>
      <w:r>
        <w:t>. This is the Active Directly Authentication library.</w:t>
      </w:r>
    </w:p>
    <w:p w14:paraId="652EC552" w14:textId="77777777" w:rsidR="00E15B3F" w:rsidRDefault="00E15B3F" w:rsidP="00E15B3F">
      <w:pPr>
        <w:pStyle w:val="LabStepScreenshotLevel2"/>
      </w:pPr>
      <w:r>
        <w:drawing>
          <wp:inline distT="0" distB="0" distL="0" distR="0" wp14:anchorId="00D51DD3" wp14:editId="02322BC7">
            <wp:extent cx="3437262" cy="1320800"/>
            <wp:effectExtent l="19050" t="19050" r="1079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7794" cy="1324847"/>
                    </a:xfrm>
                    <a:prstGeom prst="rect">
                      <a:avLst/>
                    </a:prstGeom>
                    <a:noFill/>
                    <a:ln>
                      <a:solidFill>
                        <a:schemeClr val="tx1">
                          <a:lumMod val="50000"/>
                          <a:lumOff val="50000"/>
                        </a:schemeClr>
                      </a:solidFill>
                    </a:ln>
                  </pic:spPr>
                </pic:pic>
              </a:graphicData>
            </a:graphic>
          </wp:inline>
        </w:drawing>
      </w:r>
    </w:p>
    <w:p w14:paraId="4E54C6E9" w14:textId="1290EDA4" w:rsidR="00E15B3F" w:rsidRDefault="00217382" w:rsidP="00E15B3F">
      <w:pPr>
        <w:pStyle w:val="LabStepNumberedLevel2"/>
      </w:pPr>
      <w:r>
        <w:t xml:space="preserve">Select and install </w:t>
      </w:r>
      <w:proofErr w:type="spellStart"/>
      <w:proofErr w:type="gramStart"/>
      <w:r w:rsidRPr="00217382">
        <w:rPr>
          <w:b/>
        </w:rPr>
        <w:t>Microsoft.IdentityModel.Clients.ActiveDirectory</w:t>
      </w:r>
      <w:proofErr w:type="spellEnd"/>
      <w:proofErr w:type="gramEnd"/>
      <w:r>
        <w:t>.</w:t>
      </w:r>
    </w:p>
    <w:p w14:paraId="255FB69B" w14:textId="77777777" w:rsidR="00E15B3F" w:rsidRDefault="00E15B3F" w:rsidP="00E15B3F">
      <w:pPr>
        <w:pStyle w:val="LabStepScreenshotLevel2"/>
      </w:pPr>
      <w:r>
        <w:drawing>
          <wp:inline distT="0" distB="0" distL="0" distR="0" wp14:anchorId="2DDDE0A1" wp14:editId="23E1BCAE">
            <wp:extent cx="4686300" cy="1159154"/>
            <wp:effectExtent l="19050" t="19050" r="1905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39076" cy="1172208"/>
                    </a:xfrm>
                    <a:prstGeom prst="rect">
                      <a:avLst/>
                    </a:prstGeom>
                    <a:noFill/>
                    <a:ln>
                      <a:solidFill>
                        <a:schemeClr val="tx1">
                          <a:lumMod val="50000"/>
                          <a:lumOff val="50000"/>
                        </a:schemeClr>
                      </a:solidFill>
                    </a:ln>
                  </pic:spPr>
                </pic:pic>
              </a:graphicData>
            </a:graphic>
          </wp:inline>
        </w:drawing>
      </w:r>
    </w:p>
    <w:p w14:paraId="63ED299B" w14:textId="77B63AEE" w:rsidR="00E15B3F" w:rsidRDefault="00217382" w:rsidP="00E15B3F">
      <w:pPr>
        <w:pStyle w:val="LabStepNumberedLevel2"/>
      </w:pPr>
      <w:r>
        <w:t xml:space="preserve">When prompted about the licensing agreement, click </w:t>
      </w:r>
      <w:r w:rsidRPr="00217382">
        <w:rPr>
          <w:b/>
        </w:rPr>
        <w:t>I Agree</w:t>
      </w:r>
      <w:r>
        <w:t>.</w:t>
      </w:r>
    </w:p>
    <w:p w14:paraId="7615D32C" w14:textId="48978336" w:rsidR="00E15B3F" w:rsidRDefault="00217382" w:rsidP="00217382">
      <w:pPr>
        <w:pStyle w:val="LabStepNumberedLevel2"/>
      </w:pPr>
      <w:r>
        <w:lastRenderedPageBreak/>
        <w:t xml:space="preserve">Search for Power BI and then find and install the </w:t>
      </w:r>
      <w:proofErr w:type="spellStart"/>
      <w:proofErr w:type="gramStart"/>
      <w:r w:rsidRPr="00217382">
        <w:rPr>
          <w:b/>
        </w:rPr>
        <w:t>Microsoft.PowerBI.Api</w:t>
      </w:r>
      <w:proofErr w:type="spellEnd"/>
      <w:proofErr w:type="gramEnd"/>
      <w:r>
        <w:t>.</w:t>
      </w:r>
    </w:p>
    <w:p w14:paraId="0F173E98" w14:textId="77777777" w:rsidR="00E15B3F" w:rsidRDefault="00E15B3F" w:rsidP="00E15B3F">
      <w:pPr>
        <w:pStyle w:val="LabStepScreenshotLevel2"/>
      </w:pPr>
      <w:r>
        <w:drawing>
          <wp:inline distT="0" distB="0" distL="0" distR="0" wp14:anchorId="7CC1B580" wp14:editId="1F7B1404">
            <wp:extent cx="4776109" cy="1238250"/>
            <wp:effectExtent l="19050" t="19050" r="2476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05265" cy="1245809"/>
                    </a:xfrm>
                    <a:prstGeom prst="rect">
                      <a:avLst/>
                    </a:prstGeom>
                    <a:noFill/>
                    <a:ln>
                      <a:solidFill>
                        <a:schemeClr val="tx1">
                          <a:lumMod val="50000"/>
                          <a:lumOff val="50000"/>
                        </a:schemeClr>
                      </a:solidFill>
                    </a:ln>
                  </pic:spPr>
                </pic:pic>
              </a:graphicData>
            </a:graphic>
          </wp:inline>
        </w:drawing>
      </w:r>
    </w:p>
    <w:p w14:paraId="09C91022" w14:textId="0D9F8DA9" w:rsidR="00E15B3F" w:rsidRDefault="00217382" w:rsidP="00E15B3F">
      <w:pPr>
        <w:pStyle w:val="LabStepNumberedLevel2"/>
      </w:pPr>
      <w:r>
        <w:t xml:space="preserve">When prompted about the licensing agreement, click </w:t>
      </w:r>
      <w:r w:rsidRPr="00217382">
        <w:rPr>
          <w:b/>
        </w:rPr>
        <w:t>I Agree</w:t>
      </w:r>
      <w:r>
        <w:t>.</w:t>
      </w:r>
    </w:p>
    <w:p w14:paraId="7C7A792B" w14:textId="052BAA71" w:rsidR="00B02894" w:rsidRDefault="00B02894" w:rsidP="00217382">
      <w:pPr>
        <w:pStyle w:val="LabStepNumbered"/>
      </w:pPr>
      <w:r>
        <w:t xml:space="preserve">Update all </w:t>
      </w:r>
      <w:proofErr w:type="spellStart"/>
      <w:r>
        <w:t>NuGet</w:t>
      </w:r>
      <w:proofErr w:type="spellEnd"/>
      <w:r>
        <w:t xml:space="preserve"> packages.</w:t>
      </w:r>
    </w:p>
    <w:p w14:paraId="17763989" w14:textId="56E925F0" w:rsidR="00B02894" w:rsidRDefault="00B02894" w:rsidP="00B02894">
      <w:pPr>
        <w:pStyle w:val="LabStepNumberedLevel2"/>
      </w:pPr>
      <w:r>
        <w:t xml:space="preserve">Navigate to the </w:t>
      </w:r>
      <w:r w:rsidRPr="00B02894">
        <w:rPr>
          <w:b/>
        </w:rPr>
        <w:t>Update</w:t>
      </w:r>
      <w:r>
        <w:t xml:space="preserve"> tab and update any packages that have updates available.</w:t>
      </w:r>
    </w:p>
    <w:p w14:paraId="496154E8" w14:textId="77D41E47" w:rsidR="00B02894" w:rsidRDefault="00B02894" w:rsidP="00B02894">
      <w:pPr>
        <w:pStyle w:val="LabStepScreenshotLevel2"/>
      </w:pPr>
      <w:r>
        <w:drawing>
          <wp:inline distT="0" distB="0" distL="0" distR="0" wp14:anchorId="1F9A831B" wp14:editId="4282040A">
            <wp:extent cx="3625850" cy="1860550"/>
            <wp:effectExtent l="19050" t="19050" r="12700" b="2540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47130" b="51770"/>
                    <a:stretch/>
                  </pic:blipFill>
                  <pic:spPr bwMode="auto">
                    <a:xfrm>
                      <a:off x="0" y="0"/>
                      <a:ext cx="3625850" cy="186055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9D8FADB" w14:textId="035F3665" w:rsidR="00B02894" w:rsidRDefault="00B02894" w:rsidP="00B02894">
      <w:pPr>
        <w:pStyle w:val="LabStepNumberedLevel2"/>
      </w:pPr>
      <w:r>
        <w:t xml:space="preserve">Close the window for the </w:t>
      </w:r>
      <w:proofErr w:type="spellStart"/>
      <w:r>
        <w:t>Nuget</w:t>
      </w:r>
      <w:proofErr w:type="spellEnd"/>
      <w:r>
        <w:t xml:space="preserve"> Package Manager.</w:t>
      </w:r>
    </w:p>
    <w:p w14:paraId="25A0B81C" w14:textId="4E7BAE42" w:rsidR="00E15B3F" w:rsidRDefault="00217382" w:rsidP="00217382">
      <w:pPr>
        <w:pStyle w:val="LabStepNumbered"/>
      </w:pPr>
      <w:r>
        <w:t>Add code to the project</w:t>
      </w:r>
    </w:p>
    <w:p w14:paraId="7D132B48" w14:textId="3BB7ED4C" w:rsidR="00217382" w:rsidRDefault="00217382" w:rsidP="00217382">
      <w:pPr>
        <w:pStyle w:val="LabStepNumberedLevel2"/>
      </w:pPr>
      <w:r>
        <w:t xml:space="preserve">Using Windows Explorer, locate the file named </w:t>
      </w:r>
      <w:r w:rsidRPr="00217382">
        <w:rPr>
          <w:b/>
        </w:rPr>
        <w:t>PowerBiStarter.cs.txt</w:t>
      </w:r>
      <w:r>
        <w:t xml:space="preserve"> located in the Student folder at the following path.</w:t>
      </w:r>
    </w:p>
    <w:p w14:paraId="1A175F98" w14:textId="4CC0A396" w:rsidR="000B3732" w:rsidRDefault="000B3732" w:rsidP="00217382">
      <w:pPr>
        <w:pStyle w:val="LabStepNumberedLevel2"/>
      </w:pPr>
      <w:r>
        <w:t xml:space="preserve">Open the file named </w:t>
      </w:r>
      <w:r w:rsidRPr="00217382">
        <w:rPr>
          <w:b/>
        </w:rPr>
        <w:t>PowerBiStarter.cs.txt</w:t>
      </w:r>
      <w:r w:rsidRPr="000B3732">
        <w:t xml:space="preserve"> in </w:t>
      </w:r>
      <w:r>
        <w:t>Notepad and copy its contents into the Window clipboard.</w:t>
      </w:r>
    </w:p>
    <w:p w14:paraId="15507D53" w14:textId="6FC8867C" w:rsidR="000B3732" w:rsidRDefault="000B3732" w:rsidP="00217382">
      <w:pPr>
        <w:pStyle w:val="LabStepNumberedLevel2"/>
      </w:pPr>
      <w:r>
        <w:t xml:space="preserve">Return to the </w:t>
      </w:r>
      <w:proofErr w:type="spellStart"/>
      <w:r w:rsidRPr="000B3732">
        <w:rPr>
          <w:b/>
        </w:rPr>
        <w:t>HelloPowerBiApi</w:t>
      </w:r>
      <w:proofErr w:type="spellEnd"/>
      <w:r>
        <w:t xml:space="preserve"> project in Visual Studio.</w:t>
      </w:r>
    </w:p>
    <w:p w14:paraId="7ADC389B" w14:textId="70106976" w:rsidR="000B3732" w:rsidRDefault="000B3732" w:rsidP="00217382">
      <w:pPr>
        <w:pStyle w:val="LabStepNumberedLevel2"/>
      </w:pPr>
      <w:r>
        <w:t xml:space="preserve">Open the source file named </w:t>
      </w:r>
      <w:proofErr w:type="spellStart"/>
      <w:r w:rsidRPr="000B3732">
        <w:rPr>
          <w:b/>
        </w:rPr>
        <w:t>program.cs</w:t>
      </w:r>
      <w:proofErr w:type="spellEnd"/>
      <w:r>
        <w:t>.</w:t>
      </w:r>
    </w:p>
    <w:p w14:paraId="40AAC35C" w14:textId="30E36EDC" w:rsidR="000B3732" w:rsidRDefault="000B3732" w:rsidP="00217382">
      <w:pPr>
        <w:pStyle w:val="LabStepNumberedLevel2"/>
      </w:pPr>
      <w:r>
        <w:t xml:space="preserve">Delete all the code inside </w:t>
      </w:r>
      <w:proofErr w:type="spellStart"/>
      <w:r w:rsidRPr="000B3732">
        <w:rPr>
          <w:b/>
        </w:rPr>
        <w:t>program.cs</w:t>
      </w:r>
      <w:proofErr w:type="spellEnd"/>
      <w:r>
        <w:t xml:space="preserve"> and replace it with the content you copied into the Windows clipboard.</w:t>
      </w:r>
    </w:p>
    <w:p w14:paraId="2020ACCA" w14:textId="09137DDF" w:rsidR="000B3732" w:rsidRDefault="000B3732" w:rsidP="00217382">
      <w:pPr>
        <w:pStyle w:val="LabStepNumberedLevel2"/>
      </w:pPr>
      <w:r>
        <w:t>You should now have the basic code for a simple application which access the Power BI Service API.</w:t>
      </w:r>
    </w:p>
    <w:p w14:paraId="4BD09A85" w14:textId="2BB5D422" w:rsidR="000B3732" w:rsidRDefault="000B3732" w:rsidP="000B3732">
      <w:pPr>
        <w:pStyle w:val="LabStepScreenshotLevel2"/>
      </w:pPr>
      <w:r>
        <w:drawing>
          <wp:inline distT="0" distB="0" distL="0" distR="0" wp14:anchorId="6DBE0CE9" wp14:editId="73418745">
            <wp:extent cx="5099050" cy="2306151"/>
            <wp:effectExtent l="19050" t="19050" r="25400" b="184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1269" cy="2311677"/>
                    </a:xfrm>
                    <a:prstGeom prst="rect">
                      <a:avLst/>
                    </a:prstGeom>
                    <a:noFill/>
                    <a:ln>
                      <a:solidFill>
                        <a:schemeClr val="tx1">
                          <a:lumMod val="50000"/>
                          <a:lumOff val="50000"/>
                        </a:schemeClr>
                      </a:solidFill>
                    </a:ln>
                  </pic:spPr>
                </pic:pic>
              </a:graphicData>
            </a:graphic>
          </wp:inline>
        </w:drawing>
      </w:r>
    </w:p>
    <w:p w14:paraId="3AB7DB2F" w14:textId="14DF92D7" w:rsidR="00E15B3F" w:rsidRDefault="00E776A9" w:rsidP="000B3732">
      <w:pPr>
        <w:pStyle w:val="LabStepNumbered"/>
      </w:pPr>
      <w:r>
        <w:lastRenderedPageBreak/>
        <w:t>Update the code with your Application ID and Redirect URI.</w:t>
      </w:r>
    </w:p>
    <w:p w14:paraId="643329B6" w14:textId="61BE8FE4" w:rsidR="00E776A9" w:rsidRDefault="00E776A9" w:rsidP="00E776A9">
      <w:pPr>
        <w:pStyle w:val="LabStepNumberedLevel2"/>
      </w:pPr>
      <w:r>
        <w:t xml:space="preserve">Locate the section of the code with the static properties named </w:t>
      </w:r>
      <w:proofErr w:type="spellStart"/>
      <w:r w:rsidRPr="00E776A9">
        <w:rPr>
          <w:b/>
        </w:rPr>
        <w:t>clientId</w:t>
      </w:r>
      <w:proofErr w:type="spellEnd"/>
      <w:r>
        <w:t xml:space="preserve"> and </w:t>
      </w:r>
      <w:proofErr w:type="spellStart"/>
      <w:r w:rsidRPr="00E776A9">
        <w:rPr>
          <w:b/>
        </w:rPr>
        <w:t>redirectUrl</w:t>
      </w:r>
      <w:proofErr w:type="spellEnd"/>
      <w:r>
        <w:t>.</w:t>
      </w:r>
    </w:p>
    <w:p w14:paraId="712A1FD9" w14:textId="045ECA65" w:rsidR="00E776A9" w:rsidRDefault="00E776A9" w:rsidP="00E776A9">
      <w:pPr>
        <w:pStyle w:val="LabStepScreenshotLevel2"/>
      </w:pPr>
      <w:r>
        <w:drawing>
          <wp:inline distT="0" distB="0" distL="0" distR="0" wp14:anchorId="43872A4E" wp14:editId="0825B9F4">
            <wp:extent cx="4147185" cy="374650"/>
            <wp:effectExtent l="19050" t="19050" r="24765" b="2540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6">
                      <a:extLst>
                        <a:ext uri="{28A0092B-C50C-407E-A947-70E740481C1C}">
                          <a14:useLocalDpi xmlns:a14="http://schemas.microsoft.com/office/drawing/2010/main" val="0"/>
                        </a:ext>
                      </a:extLst>
                    </a:blip>
                    <a:srcRect l="3520" t="49849" r="32611" b="37394"/>
                    <a:stretch/>
                  </pic:blipFill>
                  <pic:spPr bwMode="auto">
                    <a:xfrm>
                      <a:off x="0" y="0"/>
                      <a:ext cx="4163960" cy="37616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B79030" w14:textId="6891F758" w:rsidR="00E776A9" w:rsidRDefault="00E776A9" w:rsidP="00E776A9">
      <w:pPr>
        <w:pStyle w:val="LabStepNumberedLevel2"/>
      </w:pPr>
      <w:r>
        <w:t>Replace these values with the values you copied into Notepad earlier.</w:t>
      </w:r>
    </w:p>
    <w:p w14:paraId="1F2F055B" w14:textId="17449AD3" w:rsidR="00E776A9" w:rsidRDefault="00E776A9" w:rsidP="00E776A9">
      <w:pPr>
        <w:pStyle w:val="LabStepScreenshotLevel2"/>
      </w:pPr>
      <w:r>
        <w:drawing>
          <wp:inline distT="0" distB="0" distL="0" distR="0" wp14:anchorId="7FC55D15" wp14:editId="4B6716A8">
            <wp:extent cx="4572000" cy="318304"/>
            <wp:effectExtent l="19050" t="19050" r="19050" b="2476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5011" cy="354020"/>
                    </a:xfrm>
                    <a:prstGeom prst="rect">
                      <a:avLst/>
                    </a:prstGeom>
                    <a:noFill/>
                    <a:ln>
                      <a:solidFill>
                        <a:schemeClr val="tx1">
                          <a:lumMod val="50000"/>
                          <a:lumOff val="50000"/>
                        </a:schemeClr>
                      </a:solidFill>
                    </a:ln>
                  </pic:spPr>
                </pic:pic>
              </a:graphicData>
            </a:graphic>
          </wp:inline>
        </w:drawing>
      </w:r>
    </w:p>
    <w:p w14:paraId="42CAE387" w14:textId="6723A993" w:rsidR="00E776A9" w:rsidRDefault="00E776A9" w:rsidP="00E776A9">
      <w:pPr>
        <w:pStyle w:val="LabStepNumberedLevel2"/>
      </w:pPr>
      <w:r>
        <w:t xml:space="preserve">Save your changes to </w:t>
      </w:r>
      <w:proofErr w:type="spellStart"/>
      <w:r w:rsidRPr="00B02894">
        <w:rPr>
          <w:b/>
        </w:rPr>
        <w:t>program.cs</w:t>
      </w:r>
      <w:proofErr w:type="spellEnd"/>
      <w:r>
        <w:t>.</w:t>
      </w:r>
    </w:p>
    <w:p w14:paraId="5B38E6C6" w14:textId="3C3BC5FF" w:rsidR="00E15B3F" w:rsidRDefault="00E776A9" w:rsidP="00C45514">
      <w:pPr>
        <w:pStyle w:val="LabStepNumbered"/>
      </w:pPr>
      <w:r>
        <w:t>Run the application</w:t>
      </w:r>
      <w:r w:rsidR="00B02894">
        <w:t xml:space="preserve"> to call to the Power BI Service API.</w:t>
      </w:r>
    </w:p>
    <w:p w14:paraId="4A6F0C53" w14:textId="053CE0C8" w:rsidR="00E776A9" w:rsidRDefault="00B02894" w:rsidP="00E776A9">
      <w:pPr>
        <w:pStyle w:val="LabStepNumberedLevel2"/>
      </w:pPr>
      <w:r>
        <w:t>Press the {F5} key to begin a debugging session.</w:t>
      </w:r>
    </w:p>
    <w:p w14:paraId="0B881B32" w14:textId="1C0E485E" w:rsidR="00B02894" w:rsidRDefault="00B02894" w:rsidP="00E776A9">
      <w:pPr>
        <w:pStyle w:val="LabStepNumberedLevel2"/>
      </w:pPr>
      <w:r>
        <w:t>When promoted to sign in, log in using your Power BI account and credentials.</w:t>
      </w:r>
    </w:p>
    <w:p w14:paraId="43573554" w14:textId="3738B292" w:rsidR="00E776A9" w:rsidRDefault="00E776A9" w:rsidP="00E776A9">
      <w:pPr>
        <w:pStyle w:val="LabStepScreenshotLevel2"/>
      </w:pPr>
      <w:r>
        <w:drawing>
          <wp:inline distT="0" distB="0" distL="0" distR="0" wp14:anchorId="27D978EB" wp14:editId="68D12AEC">
            <wp:extent cx="1682750" cy="654072"/>
            <wp:effectExtent l="19050" t="19050" r="12700" b="1270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09811" cy="664590"/>
                    </a:xfrm>
                    <a:prstGeom prst="rect">
                      <a:avLst/>
                    </a:prstGeom>
                    <a:noFill/>
                    <a:ln>
                      <a:solidFill>
                        <a:schemeClr val="tx1">
                          <a:lumMod val="50000"/>
                          <a:lumOff val="50000"/>
                        </a:schemeClr>
                      </a:solidFill>
                    </a:ln>
                  </pic:spPr>
                </pic:pic>
              </a:graphicData>
            </a:graphic>
          </wp:inline>
        </w:drawing>
      </w:r>
    </w:p>
    <w:p w14:paraId="15276DF3" w14:textId="1C10507A" w:rsidR="00B02894" w:rsidRDefault="00B02894" w:rsidP="00B02894">
      <w:pPr>
        <w:pStyle w:val="LabStepNumberedLevel2"/>
      </w:pPr>
      <w:r>
        <w:t xml:space="preserve">When prompted with the following screen, click </w:t>
      </w:r>
      <w:r w:rsidRPr="00B02894">
        <w:rPr>
          <w:b/>
        </w:rPr>
        <w:t>Accept</w:t>
      </w:r>
      <w:r>
        <w:t>.</w:t>
      </w:r>
    </w:p>
    <w:p w14:paraId="7E402BCF" w14:textId="67F8122E" w:rsidR="00E776A9" w:rsidRDefault="00E776A9" w:rsidP="00E776A9">
      <w:pPr>
        <w:pStyle w:val="LabStepScreenshotLevel2"/>
      </w:pPr>
      <w:r>
        <w:drawing>
          <wp:inline distT="0" distB="0" distL="0" distR="0" wp14:anchorId="024CA4A9" wp14:editId="19562D33">
            <wp:extent cx="3256797" cy="3486150"/>
            <wp:effectExtent l="19050" t="19050" r="20320"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9442" cy="3499686"/>
                    </a:xfrm>
                    <a:prstGeom prst="rect">
                      <a:avLst/>
                    </a:prstGeom>
                    <a:ln>
                      <a:solidFill>
                        <a:schemeClr val="tx1">
                          <a:lumMod val="50000"/>
                          <a:lumOff val="50000"/>
                        </a:schemeClr>
                      </a:solidFill>
                    </a:ln>
                  </pic:spPr>
                </pic:pic>
              </a:graphicData>
            </a:graphic>
          </wp:inline>
        </w:drawing>
      </w:r>
    </w:p>
    <w:p w14:paraId="32DE530B" w14:textId="248E125F" w:rsidR="00B02894" w:rsidRDefault="00B02894" w:rsidP="00B02894">
      <w:pPr>
        <w:pStyle w:val="LabStepNumberedLevel2"/>
      </w:pPr>
      <w:r>
        <w:t>The application should call into the Power BI Service API and retrieve data about the contents of your personal workspace.</w:t>
      </w:r>
    </w:p>
    <w:p w14:paraId="5935CE46" w14:textId="61C0870C" w:rsidR="00786F94" w:rsidRDefault="00786F94" w:rsidP="00E776A9">
      <w:pPr>
        <w:pStyle w:val="LabStepScreenshotLevel2"/>
      </w:pPr>
      <w:r>
        <w:lastRenderedPageBreak/>
        <w:drawing>
          <wp:inline distT="0" distB="0" distL="0" distR="0" wp14:anchorId="504959EC" wp14:editId="779DCB7A">
            <wp:extent cx="4019550" cy="1841500"/>
            <wp:effectExtent l="19050" t="19050" r="19050" b="2540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41389" b="53652"/>
                    <a:stretch/>
                  </pic:blipFill>
                  <pic:spPr bwMode="auto">
                    <a:xfrm>
                      <a:off x="0" y="0"/>
                      <a:ext cx="4019550" cy="18415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D40B146" w14:textId="02C41C7A" w:rsidR="00B02894" w:rsidRDefault="00B02894" w:rsidP="00B02894">
      <w:pPr>
        <w:pStyle w:val="LabExerciseCallout"/>
      </w:pPr>
      <w:r>
        <w:t>Congratulations. You have now successfully called into the Power BI Service API.</w:t>
      </w:r>
    </w:p>
    <w:p w14:paraId="38852E17" w14:textId="0895BF68" w:rsidR="00E776A9" w:rsidRPr="00B02894" w:rsidRDefault="00B02894" w:rsidP="00B02894">
      <w:pPr>
        <w:tabs>
          <w:tab w:val="left" w:pos="1790"/>
        </w:tabs>
      </w:pPr>
      <w:r>
        <w:tab/>
      </w:r>
    </w:p>
    <w:sectPr w:rsidR="00E776A9" w:rsidRPr="00B02894" w:rsidSect="0074345C">
      <w:headerReference w:type="even" r:id="rId71"/>
      <w:headerReference w:type="default" r:id="rId72"/>
      <w:footerReference w:type="even" r:id="rId73"/>
      <w:footerReference w:type="default" r:id="rId74"/>
      <w:headerReference w:type="first" r:id="rId75"/>
      <w:footerReference w:type="first" r:id="rId7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79CE20" w14:textId="77777777" w:rsidR="0000306C" w:rsidRDefault="0000306C" w:rsidP="002754DA">
      <w:pPr>
        <w:spacing w:before="0" w:after="0"/>
      </w:pPr>
      <w:r>
        <w:separator/>
      </w:r>
    </w:p>
  </w:endnote>
  <w:endnote w:type="continuationSeparator" w:id="0">
    <w:p w14:paraId="4DE91CF1" w14:textId="77777777" w:rsidR="0000306C" w:rsidRDefault="0000306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A855" w14:textId="77777777" w:rsidR="00EC7E0B" w:rsidRDefault="00EC7E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FF3B5" w14:textId="6ABD17AF" w:rsidR="00D13E78" w:rsidRDefault="00C27FED" w:rsidP="00D13E78">
    <w:pPr>
      <w:pStyle w:val="Footer"/>
      <w:pBdr>
        <w:top w:val="single" w:sz="4" w:space="0" w:color="auto"/>
      </w:pBdr>
      <w:spacing w:before="0"/>
    </w:pPr>
    <w:r>
      <w:t xml:space="preserve">© Critical Path Training. </w:t>
    </w:r>
    <w:r w:rsidR="00B02894">
      <w:t>2018</w:t>
    </w:r>
    <w:r w:rsidR="00D13E78">
      <w:t>. All Rights Reserved</w:t>
    </w:r>
    <w:r w:rsidR="00D13E78">
      <w:tab/>
    </w:r>
    <w:r w:rsidR="00D13E78">
      <w:tab/>
    </w:r>
    <w:r w:rsidR="00D13E78">
      <w:fldChar w:fldCharType="begin"/>
    </w:r>
    <w:r w:rsidR="00D13E78">
      <w:instrText xml:space="preserve"> PAGE  \* MERGEFORMAT </w:instrText>
    </w:r>
    <w:r w:rsidR="00D13E78">
      <w:fldChar w:fldCharType="separate"/>
    </w:r>
    <w:r w:rsidR="00EC7E0B">
      <w:rPr>
        <w:noProof/>
      </w:rPr>
      <w:t>2</w:t>
    </w:r>
    <w:r w:rsidR="00D13E78">
      <w:fldChar w:fldCharType="end"/>
    </w:r>
  </w:p>
  <w:p w14:paraId="6AA1DA7A" w14:textId="61E46A4D" w:rsidR="00D13E78" w:rsidRDefault="00D13E78" w:rsidP="00D13E78">
    <w:pPr>
      <w:pStyle w:val="Footer"/>
      <w:pBdr>
        <w:top w:val="single" w:sz="4" w:space="0" w:color="auto"/>
      </w:pBdr>
      <w:spacing w:before="0"/>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33DD" w14:textId="4F1D6833" w:rsidR="0074345C" w:rsidRDefault="0074345C" w:rsidP="0074345C">
    <w:pPr>
      <w:pStyle w:val="Footer"/>
      <w:pBdr>
        <w:top w:val="single" w:sz="4" w:space="0" w:color="auto"/>
      </w:pBdr>
      <w:spacing w:before="0"/>
    </w:pPr>
    <w:r>
      <w:t xml:space="preserve">© Critical Path Training. </w:t>
    </w:r>
    <w:r>
      <w:t>201</w:t>
    </w:r>
    <w:r w:rsidR="00EC7E0B">
      <w:t>8</w:t>
    </w:r>
    <w:bookmarkStart w:id="0" w:name="_GoBack"/>
    <w:bookmarkEnd w:id="0"/>
    <w:r>
      <w:t>. All Rights Reserved</w:t>
    </w:r>
    <w:r>
      <w:tab/>
    </w:r>
    <w:r>
      <w:tab/>
    </w:r>
    <w:r>
      <w:fldChar w:fldCharType="begin"/>
    </w:r>
    <w:r>
      <w:instrText xml:space="preserve"> PAGE  \* MERGEFORMAT </w:instrText>
    </w:r>
    <w:r>
      <w:fldChar w:fldCharType="separate"/>
    </w:r>
    <w:r w:rsidR="00EC7E0B">
      <w:rPr>
        <w:noProof/>
      </w:rPr>
      <w:t>1</w:t>
    </w:r>
    <w:r>
      <w:fldChar w:fldCharType="end"/>
    </w:r>
  </w:p>
  <w:p w14:paraId="28910CAC" w14:textId="02C12EA1" w:rsidR="0074345C" w:rsidRDefault="0074345C"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8553CE" w14:textId="77777777" w:rsidR="0000306C" w:rsidRDefault="0000306C" w:rsidP="002754DA">
      <w:pPr>
        <w:spacing w:before="0" w:after="0"/>
      </w:pPr>
      <w:r>
        <w:separator/>
      </w:r>
    </w:p>
  </w:footnote>
  <w:footnote w:type="continuationSeparator" w:id="0">
    <w:p w14:paraId="661723FA" w14:textId="77777777" w:rsidR="0000306C" w:rsidRDefault="0000306C"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1552E" w14:textId="77777777" w:rsidR="00EC7E0B" w:rsidRDefault="00EC7E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42DD3" w14:textId="6A809CF4" w:rsidR="001E75B6" w:rsidRDefault="00EC7E0B" w:rsidP="001E75B6">
    <w:pPr>
      <w:pStyle w:val="Header"/>
      <w:pBdr>
        <w:bottom w:val="single" w:sz="4" w:space="0" w:color="auto"/>
      </w:pBdr>
      <w:tabs>
        <w:tab w:val="clear" w:pos="6480"/>
        <w:tab w:val="clear" w:pos="10800"/>
        <w:tab w:val="left" w:pos="6195"/>
      </w:tabs>
      <w:spacing w:before="240"/>
    </w:pPr>
    <w:r>
      <w:t>PBD365: Power BI Developer Bootcamp</w:t>
    </w:r>
    <w:r w:rsidR="001E75B6">
      <w:tab/>
    </w:r>
  </w:p>
  <w:p w14:paraId="077EFF5A" w14:textId="06856852" w:rsidR="001E75B6" w:rsidRDefault="00E15B3F" w:rsidP="001E75B6">
    <w:pPr>
      <w:pStyle w:val="Header"/>
      <w:pBdr>
        <w:bottom w:val="single" w:sz="4" w:space="0" w:color="auto"/>
      </w:pBdr>
      <w:spacing w:before="240"/>
    </w:pPr>
    <w:r>
      <w:t>Module 07</w:t>
    </w:r>
    <w:r w:rsidR="001E75B6">
      <w:t xml:space="preserve"> Lab:</w:t>
    </w:r>
    <w:r w:rsidR="00F3352D" w:rsidRPr="00F3352D">
      <w:t xml:space="preserve"> </w:t>
    </w:r>
    <w:r w:rsidR="00F3352D">
      <w:t>Developing with the Power BI Service API</w:t>
    </w:r>
    <w:r w:rsidR="001E75B6">
      <w:tab/>
    </w:r>
    <w:r w:rsidR="001E75B6">
      <w:tab/>
    </w:r>
    <w:r w:rsidR="001E75B6" w:rsidRPr="0031080D">
      <w:rPr>
        <w:rFonts w:cs="Arial"/>
      </w:rPr>
      <w:t>Live Lab</w:t>
    </w:r>
    <w:r w:rsidR="00E67F3B" w:rsidRPr="0031080D">
      <w:rPr>
        <w:rFonts w:cs="Arial"/>
      </w:rPr>
      <w:t xml:space="preserve"> </w:t>
    </w:r>
    <w:r w:rsidR="00F76CDD">
      <w:rPr>
        <w:rFonts w:cs="Arial"/>
      </w:rPr>
      <w:t>Version:</w:t>
    </w:r>
    <w:r w:rsidR="0031080D" w:rsidRPr="0031080D">
      <w:rPr>
        <w:rFonts w:cs="Arial"/>
      </w:rPr>
      <w:t xml:space="preserve"> </w:t>
    </w:r>
    <w:r w:rsidR="00B8778B">
      <w:rPr>
        <w:rFonts w:cs="Arial"/>
      </w:rPr>
      <w:fldChar w:fldCharType="begin"/>
    </w:r>
    <w:r w:rsidR="00B8778B">
      <w:rPr>
        <w:rFonts w:cs="Arial"/>
      </w:rPr>
      <w:instrText xml:space="preserve"> DATE  \@ "MMM d, yyyy"  \* MERGEFORMAT </w:instrText>
    </w:r>
    <w:r w:rsidR="00B8778B">
      <w:rPr>
        <w:rFonts w:cs="Arial"/>
      </w:rPr>
      <w:fldChar w:fldCharType="separate"/>
    </w:r>
    <w:r w:rsidR="00215BB3">
      <w:rPr>
        <w:rFonts w:cs="Arial"/>
        <w:noProof/>
      </w:rPr>
      <w:t>May 8, 2018</w:t>
    </w:r>
    <w:r w:rsidR="00B8778B">
      <w:rPr>
        <w:rFonts w:cs="Arial"/>
      </w:rPr>
      <w:fldChar w:fldCharType="end"/>
    </w:r>
    <w:r w:rsidR="00F76CDD">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97022" w14:textId="77777777" w:rsidR="00F76CDD" w:rsidRPr="00AF4E41" w:rsidRDefault="00F76C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6"/>
  <w:activeWritingStyle w:appName="MSWord" w:lang="en-US" w:vendorID="64" w:dllVersion="6" w:nlCheck="1" w:checkStyle="0"/>
  <w:activeWritingStyle w:appName="MSWord" w:lang="en-US" w:vendorID="64" w:dllVersion="0" w:nlCheck="1" w:checkStyle="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0306C"/>
    <w:rsid w:val="0000533E"/>
    <w:rsid w:val="0001171D"/>
    <w:rsid w:val="00012AC2"/>
    <w:rsid w:val="00012CD5"/>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3732"/>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26AF"/>
    <w:rsid w:val="001A3C36"/>
    <w:rsid w:val="001A6A55"/>
    <w:rsid w:val="001B176D"/>
    <w:rsid w:val="001B1E38"/>
    <w:rsid w:val="001B31B0"/>
    <w:rsid w:val="001B4693"/>
    <w:rsid w:val="001B4B69"/>
    <w:rsid w:val="001B60FC"/>
    <w:rsid w:val="001C20D7"/>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5BB3"/>
    <w:rsid w:val="00216298"/>
    <w:rsid w:val="00217382"/>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3384"/>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1EA9"/>
    <w:rsid w:val="00354456"/>
    <w:rsid w:val="0035520E"/>
    <w:rsid w:val="0035550E"/>
    <w:rsid w:val="003560BC"/>
    <w:rsid w:val="00361340"/>
    <w:rsid w:val="00362F34"/>
    <w:rsid w:val="003639DC"/>
    <w:rsid w:val="00364257"/>
    <w:rsid w:val="00364378"/>
    <w:rsid w:val="00364389"/>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2671"/>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1FD"/>
    <w:rsid w:val="003D12ED"/>
    <w:rsid w:val="003D1AE4"/>
    <w:rsid w:val="003D4A36"/>
    <w:rsid w:val="003D513A"/>
    <w:rsid w:val="003E3149"/>
    <w:rsid w:val="003E53A5"/>
    <w:rsid w:val="003E71C8"/>
    <w:rsid w:val="003F0693"/>
    <w:rsid w:val="003F1168"/>
    <w:rsid w:val="003F12F6"/>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75D9"/>
    <w:rsid w:val="004B7881"/>
    <w:rsid w:val="004C1F56"/>
    <w:rsid w:val="004C4B75"/>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3E61"/>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345C"/>
    <w:rsid w:val="0074369E"/>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A11"/>
    <w:rsid w:val="0078414E"/>
    <w:rsid w:val="00786F94"/>
    <w:rsid w:val="0078763B"/>
    <w:rsid w:val="00795429"/>
    <w:rsid w:val="00796CDC"/>
    <w:rsid w:val="00797D59"/>
    <w:rsid w:val="007A020E"/>
    <w:rsid w:val="007A11EB"/>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4D8"/>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3E4D"/>
    <w:rsid w:val="008C564C"/>
    <w:rsid w:val="008C5E14"/>
    <w:rsid w:val="008C70C6"/>
    <w:rsid w:val="008D03B2"/>
    <w:rsid w:val="008D054E"/>
    <w:rsid w:val="008D0899"/>
    <w:rsid w:val="008D1832"/>
    <w:rsid w:val="008D261C"/>
    <w:rsid w:val="008D269B"/>
    <w:rsid w:val="008D30B0"/>
    <w:rsid w:val="008D58F3"/>
    <w:rsid w:val="008D6EDA"/>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46D"/>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5110D"/>
    <w:rsid w:val="00951BD2"/>
    <w:rsid w:val="00951C8A"/>
    <w:rsid w:val="009537AB"/>
    <w:rsid w:val="00953B22"/>
    <w:rsid w:val="00954BA3"/>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6A78"/>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E77D7"/>
    <w:rsid w:val="009F7F64"/>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CD0"/>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223F"/>
    <w:rsid w:val="00A95B0D"/>
    <w:rsid w:val="00A968C7"/>
    <w:rsid w:val="00AA081D"/>
    <w:rsid w:val="00AA0B75"/>
    <w:rsid w:val="00AA1C5E"/>
    <w:rsid w:val="00AA3662"/>
    <w:rsid w:val="00AA3806"/>
    <w:rsid w:val="00AA405F"/>
    <w:rsid w:val="00AA69AC"/>
    <w:rsid w:val="00AB036E"/>
    <w:rsid w:val="00AB0EF6"/>
    <w:rsid w:val="00AB2A78"/>
    <w:rsid w:val="00AB309B"/>
    <w:rsid w:val="00AB430C"/>
    <w:rsid w:val="00AB4BD9"/>
    <w:rsid w:val="00AB630F"/>
    <w:rsid w:val="00AB74B8"/>
    <w:rsid w:val="00AB7813"/>
    <w:rsid w:val="00AC455B"/>
    <w:rsid w:val="00AC535D"/>
    <w:rsid w:val="00AC5770"/>
    <w:rsid w:val="00AD3847"/>
    <w:rsid w:val="00AE16EB"/>
    <w:rsid w:val="00AE622C"/>
    <w:rsid w:val="00AE724B"/>
    <w:rsid w:val="00AF424C"/>
    <w:rsid w:val="00AF4DD3"/>
    <w:rsid w:val="00AF4E41"/>
    <w:rsid w:val="00AF4F9B"/>
    <w:rsid w:val="00AF7C15"/>
    <w:rsid w:val="00B000E2"/>
    <w:rsid w:val="00B00C50"/>
    <w:rsid w:val="00B01B1B"/>
    <w:rsid w:val="00B027B0"/>
    <w:rsid w:val="00B02894"/>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B38"/>
    <w:rsid w:val="00B74E1A"/>
    <w:rsid w:val="00B75794"/>
    <w:rsid w:val="00B7645C"/>
    <w:rsid w:val="00B80925"/>
    <w:rsid w:val="00B815CE"/>
    <w:rsid w:val="00B8295B"/>
    <w:rsid w:val="00B838CD"/>
    <w:rsid w:val="00B83CE0"/>
    <w:rsid w:val="00B8430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1645"/>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5514"/>
    <w:rsid w:val="00C472D0"/>
    <w:rsid w:val="00C47A6B"/>
    <w:rsid w:val="00C50028"/>
    <w:rsid w:val="00C53882"/>
    <w:rsid w:val="00C55506"/>
    <w:rsid w:val="00C628FA"/>
    <w:rsid w:val="00C62D6E"/>
    <w:rsid w:val="00C63C41"/>
    <w:rsid w:val="00C642C3"/>
    <w:rsid w:val="00C64F04"/>
    <w:rsid w:val="00C66309"/>
    <w:rsid w:val="00C67699"/>
    <w:rsid w:val="00C70683"/>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60D8"/>
    <w:rsid w:val="00C97674"/>
    <w:rsid w:val="00CB7A9C"/>
    <w:rsid w:val="00CB7CC1"/>
    <w:rsid w:val="00CC0393"/>
    <w:rsid w:val="00CC13F2"/>
    <w:rsid w:val="00CC307A"/>
    <w:rsid w:val="00CC498D"/>
    <w:rsid w:val="00CC4EE1"/>
    <w:rsid w:val="00CC5108"/>
    <w:rsid w:val="00CC5BEB"/>
    <w:rsid w:val="00CD0AD0"/>
    <w:rsid w:val="00CD10A1"/>
    <w:rsid w:val="00CD1ABD"/>
    <w:rsid w:val="00CD2143"/>
    <w:rsid w:val="00CD3699"/>
    <w:rsid w:val="00CD7241"/>
    <w:rsid w:val="00CE155F"/>
    <w:rsid w:val="00CE3655"/>
    <w:rsid w:val="00CE3AF2"/>
    <w:rsid w:val="00CE6685"/>
    <w:rsid w:val="00CF0D9B"/>
    <w:rsid w:val="00CF15F6"/>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601B"/>
    <w:rsid w:val="00D8754C"/>
    <w:rsid w:val="00D87EC9"/>
    <w:rsid w:val="00D92006"/>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548A"/>
    <w:rsid w:val="00E056FD"/>
    <w:rsid w:val="00E06711"/>
    <w:rsid w:val="00E07AF0"/>
    <w:rsid w:val="00E13222"/>
    <w:rsid w:val="00E132BC"/>
    <w:rsid w:val="00E15736"/>
    <w:rsid w:val="00E15B3F"/>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5FED"/>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776A9"/>
    <w:rsid w:val="00E8023A"/>
    <w:rsid w:val="00E816DC"/>
    <w:rsid w:val="00E83F8B"/>
    <w:rsid w:val="00E90829"/>
    <w:rsid w:val="00E9325B"/>
    <w:rsid w:val="00E95504"/>
    <w:rsid w:val="00E95F93"/>
    <w:rsid w:val="00E97568"/>
    <w:rsid w:val="00EA0CC6"/>
    <w:rsid w:val="00EA55D1"/>
    <w:rsid w:val="00EB0E93"/>
    <w:rsid w:val="00EB1778"/>
    <w:rsid w:val="00EB31D1"/>
    <w:rsid w:val="00EB3BAC"/>
    <w:rsid w:val="00EB6B9F"/>
    <w:rsid w:val="00EB6E37"/>
    <w:rsid w:val="00EC02AD"/>
    <w:rsid w:val="00EC15A4"/>
    <w:rsid w:val="00EC288B"/>
    <w:rsid w:val="00EC2FB2"/>
    <w:rsid w:val="00EC49E3"/>
    <w:rsid w:val="00EC5D20"/>
    <w:rsid w:val="00EC7E0B"/>
    <w:rsid w:val="00ED0273"/>
    <w:rsid w:val="00ED17B7"/>
    <w:rsid w:val="00ED1A11"/>
    <w:rsid w:val="00ED1EBB"/>
    <w:rsid w:val="00ED22FB"/>
    <w:rsid w:val="00ED5055"/>
    <w:rsid w:val="00ED6CEF"/>
    <w:rsid w:val="00EE049F"/>
    <w:rsid w:val="00EE156C"/>
    <w:rsid w:val="00EE168F"/>
    <w:rsid w:val="00EE1731"/>
    <w:rsid w:val="00EE3D43"/>
    <w:rsid w:val="00EE4248"/>
    <w:rsid w:val="00EE6B5E"/>
    <w:rsid w:val="00EE7A35"/>
    <w:rsid w:val="00EE7C9C"/>
    <w:rsid w:val="00EE7EC1"/>
    <w:rsid w:val="00EF0B37"/>
    <w:rsid w:val="00F00447"/>
    <w:rsid w:val="00F01A46"/>
    <w:rsid w:val="00F01D70"/>
    <w:rsid w:val="00F05BDB"/>
    <w:rsid w:val="00F10C41"/>
    <w:rsid w:val="00F116C9"/>
    <w:rsid w:val="00F218A1"/>
    <w:rsid w:val="00F21A30"/>
    <w:rsid w:val="00F22325"/>
    <w:rsid w:val="00F2242F"/>
    <w:rsid w:val="00F22470"/>
    <w:rsid w:val="00F241A5"/>
    <w:rsid w:val="00F276BD"/>
    <w:rsid w:val="00F325C3"/>
    <w:rsid w:val="00F3352D"/>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52E8"/>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C3E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localhost/app1234"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portal.azure.com" TargetMode="Externa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3.xml"/><Relationship Id="rId7" Type="http://schemas.openxmlformats.org/officeDocument/2006/relationships/styles" Target="style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063E9A51-FE85-4DCF-A0E0-A56EC1447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854</TotalTime>
  <Pages>18</Pages>
  <Words>1619</Words>
  <Characters>9230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7</cp:revision>
  <cp:lastPrinted>2018-04-04T14:37:00Z</cp:lastPrinted>
  <dcterms:created xsi:type="dcterms:W3CDTF">2018-04-04T14:36:00Z</dcterms:created>
  <dcterms:modified xsi:type="dcterms:W3CDTF">2018-05-09T00:00:00Z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